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486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000" w:firstRow="0" w:lastRow="0" w:firstColumn="0" w:lastColumn="0" w:noHBand="0" w:noVBand="0"/>
      </w:tblPr>
      <w:tblGrid>
        <w:gridCol w:w="3511"/>
        <w:gridCol w:w="4995"/>
        <w:gridCol w:w="1701"/>
      </w:tblGrid>
      <w:tr w:rsidR="00F44948" w:rsidRPr="00AD5DCF" w14:paraId="7D2F9CF0" w14:textId="77777777" w:rsidTr="00601C22">
        <w:trPr>
          <w:trHeight w:val="265"/>
        </w:trPr>
        <w:tc>
          <w:tcPr>
            <w:tcW w:w="3511" w:type="dxa"/>
            <w:tcBorders>
              <w:top w:val="single" w:sz="2" w:space="0" w:color="008000"/>
              <w:left w:val="single" w:sz="48" w:space="0" w:color="00B050"/>
              <w:bottom w:val="single" w:sz="6" w:space="0" w:color="00B050"/>
              <w:right w:val="single" w:sz="6" w:space="0" w:color="00B050"/>
            </w:tcBorders>
            <w:shd w:val="clear" w:color="auto" w:fill="FFFFFF"/>
            <w:vAlign w:val="center"/>
          </w:tcPr>
          <w:p w14:paraId="3342EAA5" w14:textId="77777777" w:rsidR="00F44948" w:rsidRPr="00AD5DCF" w:rsidRDefault="006B2A00" w:rsidP="00F44948">
            <w:pPr>
              <w:spacing w:before="60" w:after="60" w:line="240" w:lineRule="auto"/>
              <w:ind w:right="-58"/>
              <w:rPr>
                <w:rFonts w:asciiTheme="minorHAnsi" w:hAnsiTheme="minorHAnsi" w:cstheme="minorHAnsi"/>
                <w:b/>
                <w:color w:val="008000"/>
                <w:sz w:val="20"/>
                <w:szCs w:val="20"/>
              </w:rPr>
            </w:pPr>
            <w:r w:rsidRPr="00AD5DCF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>VESSEL</w:t>
            </w:r>
          </w:p>
        </w:tc>
        <w:tc>
          <w:tcPr>
            <w:tcW w:w="4995" w:type="dxa"/>
            <w:tcBorders>
              <w:top w:val="single" w:sz="6" w:space="0" w:color="008000"/>
              <w:left w:val="single" w:sz="6" w:space="0" w:color="00B050"/>
              <w:bottom w:val="single" w:sz="6" w:space="0" w:color="00B050"/>
              <w:right w:val="single" w:sz="6" w:space="0" w:color="00B050"/>
            </w:tcBorders>
            <w:shd w:val="clear" w:color="auto" w:fill="FFFFFF"/>
            <w:vAlign w:val="center"/>
          </w:tcPr>
          <w:p w14:paraId="29307FD4" w14:textId="14A47E19" w:rsidR="00FC59AB" w:rsidRPr="00EC2675" w:rsidRDefault="00EC2675" w:rsidP="00202867">
            <w:pPr>
              <w:spacing w:before="60" w:after="60" w:line="240" w:lineRule="auto"/>
              <w:ind w:right="-5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675">
              <w:rPr>
                <w:b/>
                <w:bCs/>
                <w:color w:val="203864"/>
              </w:rPr>
              <w:t>MV OMSKIY-121</w:t>
            </w:r>
          </w:p>
        </w:tc>
        <w:tc>
          <w:tcPr>
            <w:tcW w:w="1701" w:type="dxa"/>
            <w:tcBorders>
              <w:top w:val="single" w:sz="6" w:space="0" w:color="008000"/>
              <w:left w:val="single" w:sz="6" w:space="0" w:color="00B050"/>
              <w:bottom w:val="single" w:sz="6" w:space="0" w:color="00B050"/>
              <w:right w:val="single" w:sz="2" w:space="0" w:color="00B050"/>
            </w:tcBorders>
            <w:shd w:val="clear" w:color="auto" w:fill="FFFFFF"/>
            <w:vAlign w:val="center"/>
          </w:tcPr>
          <w:p w14:paraId="44A4B138" w14:textId="0B6ADE26" w:rsidR="00C849B3" w:rsidRPr="00AD5DCF" w:rsidRDefault="00601C22" w:rsidP="00C67C64">
            <w:pPr>
              <w:spacing w:before="60" w:after="60" w:line="240" w:lineRule="auto"/>
              <w:ind w:right="-58"/>
              <w:rPr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DATE: </w:t>
            </w:r>
            <w:r w:rsidR="009513C7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EC267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E2570D">
              <w:rPr>
                <w:rFonts w:asciiTheme="minorHAnsi" w:hAnsiTheme="minorHAnsi" w:cstheme="minorHAnsi"/>
                <w:sz w:val="20"/>
                <w:szCs w:val="20"/>
              </w:rPr>
              <w:t>.1</w:t>
            </w:r>
            <w:r w:rsidR="009513C7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E2570D">
              <w:rPr>
                <w:rFonts w:asciiTheme="minorHAnsi" w:hAnsiTheme="minorHAnsi" w:cstheme="minorHAnsi"/>
                <w:sz w:val="20"/>
                <w:szCs w:val="20"/>
              </w:rPr>
              <w:t>.2025</w:t>
            </w:r>
          </w:p>
        </w:tc>
      </w:tr>
      <w:tr w:rsidR="004629C5" w:rsidRPr="00AD5DCF" w14:paraId="663DCB71" w14:textId="77777777" w:rsidTr="003C0205">
        <w:trPr>
          <w:trHeight w:val="368"/>
        </w:trPr>
        <w:tc>
          <w:tcPr>
            <w:tcW w:w="3511" w:type="dxa"/>
            <w:tcBorders>
              <w:top w:val="single" w:sz="6" w:space="0" w:color="00B050"/>
              <w:left w:val="single" w:sz="48" w:space="0" w:color="00B050"/>
              <w:bottom w:val="single" w:sz="6" w:space="0" w:color="00B050"/>
              <w:right w:val="single" w:sz="6" w:space="0" w:color="00B050"/>
            </w:tcBorders>
            <w:shd w:val="clear" w:color="auto" w:fill="FFFFFF" w:themeFill="background1"/>
            <w:vAlign w:val="center"/>
          </w:tcPr>
          <w:p w14:paraId="26A49D19" w14:textId="77777777" w:rsidR="00F44948" w:rsidRPr="00AD5DCF" w:rsidRDefault="006B2A00" w:rsidP="00F44948">
            <w:pPr>
              <w:spacing w:before="60" w:after="60" w:line="240" w:lineRule="auto"/>
              <w:ind w:right="-58"/>
              <w:rPr>
                <w:rFonts w:asciiTheme="minorHAnsi" w:hAnsiTheme="minorHAnsi" w:cstheme="minorHAnsi"/>
                <w:b/>
                <w:color w:val="008000"/>
                <w:sz w:val="20"/>
                <w:szCs w:val="20"/>
              </w:rPr>
            </w:pPr>
            <w:r w:rsidRPr="00AD5DCF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>COMMODITY</w:t>
            </w:r>
          </w:p>
        </w:tc>
        <w:tc>
          <w:tcPr>
            <w:tcW w:w="6696" w:type="dxa"/>
            <w:gridSpan w:val="2"/>
            <w:tcBorders>
              <w:top w:val="single" w:sz="6" w:space="0" w:color="00B050"/>
              <w:left w:val="single" w:sz="6" w:space="0" w:color="00B050"/>
              <w:bottom w:val="single" w:sz="6" w:space="0" w:color="00B050"/>
              <w:right w:val="single" w:sz="2" w:space="0" w:color="00B050"/>
            </w:tcBorders>
            <w:shd w:val="clear" w:color="auto" w:fill="F2F2F2" w:themeFill="background1" w:themeFillShade="F2"/>
            <w:vAlign w:val="center"/>
          </w:tcPr>
          <w:p w14:paraId="142B8FF1" w14:textId="173DFBD7" w:rsidR="00F44948" w:rsidRPr="00E45C5B" w:rsidRDefault="00C1213B" w:rsidP="00F44948">
            <w:pPr>
              <w:spacing w:before="60" w:after="60" w:line="240" w:lineRule="auto"/>
              <w:ind w:right="-58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RUSSIAN ORIGIN MILLING WHEAT</w:t>
            </w:r>
            <w:r w:rsidR="00AE7459">
              <w:rPr>
                <w:rFonts w:asciiTheme="minorHAnsi" w:hAnsiTheme="minorHAnsi" w:cstheme="minorHAnsi"/>
                <w:sz w:val="20"/>
                <w:szCs w:val="20"/>
              </w:rPr>
              <w:t xml:space="preserve"> IN BULK</w:t>
            </w:r>
            <w:r w:rsidR="00BE1F54">
              <w:rPr>
                <w:rFonts w:asciiTheme="minorHAnsi" w:hAnsiTheme="minorHAnsi" w:cstheme="minorHAnsi"/>
                <w:sz w:val="20"/>
                <w:szCs w:val="20"/>
              </w:rPr>
              <w:t xml:space="preserve">, CROP </w:t>
            </w:r>
            <w:r w:rsidR="001F1F43">
              <w:rPr>
                <w:rFonts w:asciiTheme="minorHAnsi" w:hAnsiTheme="minorHAnsi" w:cstheme="minorHAnsi"/>
                <w:sz w:val="20"/>
                <w:szCs w:val="20"/>
              </w:rPr>
              <w:t>2025</w:t>
            </w:r>
          </w:p>
        </w:tc>
      </w:tr>
      <w:tr w:rsidR="006B2A00" w:rsidRPr="00AD5DCF" w14:paraId="42CF8BD0" w14:textId="77777777" w:rsidTr="006B2A00">
        <w:trPr>
          <w:trHeight w:val="368"/>
        </w:trPr>
        <w:tc>
          <w:tcPr>
            <w:tcW w:w="3511" w:type="dxa"/>
            <w:tcBorders>
              <w:top w:val="single" w:sz="6" w:space="0" w:color="00B050"/>
              <w:left w:val="single" w:sz="48" w:space="0" w:color="00B050"/>
              <w:bottom w:val="single" w:sz="6" w:space="0" w:color="00B050"/>
              <w:right w:val="single" w:sz="6" w:space="0" w:color="00B050"/>
            </w:tcBorders>
            <w:shd w:val="clear" w:color="auto" w:fill="FFFFFF" w:themeFill="background1"/>
            <w:vAlign w:val="center"/>
          </w:tcPr>
          <w:p w14:paraId="6BB2A569" w14:textId="77777777" w:rsidR="006B2A00" w:rsidRPr="00AD5DCF" w:rsidRDefault="006B2A00" w:rsidP="00F44948">
            <w:pPr>
              <w:spacing w:before="60" w:after="60" w:line="240" w:lineRule="auto"/>
              <w:ind w:right="-58"/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</w:pPr>
            <w:r w:rsidRPr="00AD5DCF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>QUANTITY</w:t>
            </w:r>
          </w:p>
        </w:tc>
        <w:tc>
          <w:tcPr>
            <w:tcW w:w="6696" w:type="dxa"/>
            <w:gridSpan w:val="2"/>
            <w:tcBorders>
              <w:top w:val="single" w:sz="6" w:space="0" w:color="00B050"/>
              <w:left w:val="single" w:sz="6" w:space="0" w:color="00B050"/>
              <w:bottom w:val="single" w:sz="6" w:space="0" w:color="00B050"/>
              <w:right w:val="single" w:sz="2" w:space="0" w:color="00B050"/>
            </w:tcBorders>
            <w:vAlign w:val="center"/>
          </w:tcPr>
          <w:p w14:paraId="3F80948C" w14:textId="3A5651CD" w:rsidR="006B2A00" w:rsidRPr="00AD5DCF" w:rsidRDefault="00A0652A" w:rsidP="00370419">
            <w:pPr>
              <w:spacing w:before="60" w:after="60" w:line="240" w:lineRule="auto"/>
              <w:ind w:right="-5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44717C">
              <w:rPr>
                <w:rFonts w:asciiTheme="minorHAnsi" w:hAnsiTheme="minorHAnsi" w:cstheme="minorHAnsi"/>
                <w:sz w:val="20"/>
                <w:szCs w:val="20"/>
              </w:rPr>
              <w:t xml:space="preserve"> 000 </w:t>
            </w:r>
            <w:r w:rsidR="0044717C" w:rsidRPr="00794C83">
              <w:rPr>
                <w:rFonts w:asciiTheme="minorHAnsi" w:hAnsiTheme="minorHAnsi" w:cstheme="minorHAnsi"/>
                <w:sz w:val="20"/>
                <w:szCs w:val="20"/>
              </w:rPr>
              <w:t xml:space="preserve"> MT </w:t>
            </w:r>
            <w:r w:rsidR="0044717C" w:rsidRPr="00794C83">
              <w:rPr>
                <w:rFonts w:cs="Calibri"/>
              </w:rPr>
              <w:t>+/- 10%</w:t>
            </w:r>
          </w:p>
        </w:tc>
      </w:tr>
      <w:tr w:rsidR="006B2A00" w:rsidRPr="00AD5DCF" w14:paraId="5BCA2C38" w14:textId="77777777" w:rsidTr="000F1D10">
        <w:trPr>
          <w:trHeight w:val="368"/>
        </w:trPr>
        <w:tc>
          <w:tcPr>
            <w:tcW w:w="3511" w:type="dxa"/>
            <w:tcBorders>
              <w:top w:val="single" w:sz="6" w:space="0" w:color="00B050"/>
              <w:left w:val="single" w:sz="48" w:space="0" w:color="00B050"/>
              <w:bottom w:val="single" w:sz="6" w:space="0" w:color="00B050"/>
              <w:right w:val="single" w:sz="6" w:space="0" w:color="00B050"/>
            </w:tcBorders>
            <w:shd w:val="clear" w:color="auto" w:fill="FFFFFF" w:themeFill="background1"/>
            <w:vAlign w:val="center"/>
          </w:tcPr>
          <w:p w14:paraId="2F3372F2" w14:textId="77777777" w:rsidR="006B2A00" w:rsidRPr="00AD5DCF" w:rsidRDefault="00001CAE" w:rsidP="00F44948">
            <w:pPr>
              <w:spacing w:before="60" w:after="60" w:line="240" w:lineRule="auto"/>
              <w:ind w:right="-58"/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</w:pPr>
            <w:r w:rsidRPr="00AD5DCF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>SHIPMENT</w:t>
            </w:r>
            <w:r w:rsidR="006B2A00" w:rsidRPr="00AD5DCF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 xml:space="preserve"> PERIOD</w:t>
            </w:r>
          </w:p>
        </w:tc>
        <w:tc>
          <w:tcPr>
            <w:tcW w:w="6696" w:type="dxa"/>
            <w:gridSpan w:val="2"/>
            <w:tcBorders>
              <w:top w:val="single" w:sz="6" w:space="0" w:color="00B050"/>
              <w:left w:val="single" w:sz="6" w:space="0" w:color="00B050"/>
              <w:bottom w:val="single" w:sz="6" w:space="0" w:color="00B050"/>
              <w:right w:val="single" w:sz="2" w:space="0" w:color="00B050"/>
            </w:tcBorders>
            <w:shd w:val="clear" w:color="auto" w:fill="E5E8ED" w:themeFill="accent4" w:themeFillTint="33"/>
            <w:vAlign w:val="center"/>
          </w:tcPr>
          <w:p w14:paraId="63CD7339" w14:textId="55F37A83" w:rsidR="006B2A00" w:rsidRPr="001263D7" w:rsidRDefault="003D10AA" w:rsidP="002A0E4C">
            <w:pPr>
              <w:spacing w:before="60" w:after="60" w:line="240" w:lineRule="auto"/>
              <w:ind w:right="-58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D10AA">
              <w:rPr>
                <w:rFonts w:asciiTheme="minorHAnsi" w:hAnsiTheme="minorHAnsi" w:cstheme="minorHAnsi"/>
                <w:sz w:val="20"/>
                <w:szCs w:val="20"/>
              </w:rPr>
              <w:t>01.11.2025 and 30.11.2025 both dates included</w:t>
            </w:r>
          </w:p>
        </w:tc>
      </w:tr>
      <w:tr w:rsidR="000F1D10" w:rsidRPr="00AD5DCF" w14:paraId="25384750" w14:textId="77777777" w:rsidTr="000F1D10">
        <w:trPr>
          <w:trHeight w:val="368"/>
        </w:trPr>
        <w:tc>
          <w:tcPr>
            <w:tcW w:w="3511" w:type="dxa"/>
            <w:tcBorders>
              <w:top w:val="single" w:sz="6" w:space="0" w:color="00B050"/>
              <w:left w:val="single" w:sz="48" w:space="0" w:color="00B050"/>
              <w:bottom w:val="single" w:sz="6" w:space="0" w:color="00B050"/>
              <w:right w:val="single" w:sz="6" w:space="0" w:color="00B050"/>
            </w:tcBorders>
            <w:shd w:val="clear" w:color="auto" w:fill="FFFFFF" w:themeFill="background1"/>
            <w:vAlign w:val="center"/>
          </w:tcPr>
          <w:p w14:paraId="760F4A5D" w14:textId="77777777" w:rsidR="000F1D10" w:rsidRPr="00AD5DCF" w:rsidRDefault="00001CAE" w:rsidP="00F44948">
            <w:pPr>
              <w:spacing w:before="60" w:after="60" w:line="240" w:lineRule="auto"/>
              <w:ind w:right="-58"/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</w:pPr>
            <w:r w:rsidRPr="00AD5DCF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>SURVEYOR</w:t>
            </w:r>
          </w:p>
        </w:tc>
        <w:tc>
          <w:tcPr>
            <w:tcW w:w="6696" w:type="dxa"/>
            <w:gridSpan w:val="2"/>
            <w:tcBorders>
              <w:top w:val="single" w:sz="6" w:space="0" w:color="00B050"/>
              <w:left w:val="single" w:sz="6" w:space="0" w:color="00B050"/>
              <w:bottom w:val="single" w:sz="6" w:space="0" w:color="00B050"/>
              <w:right w:val="single" w:sz="2" w:space="0" w:color="00B050"/>
            </w:tcBorders>
            <w:vAlign w:val="center"/>
          </w:tcPr>
          <w:p w14:paraId="43A4D2D0" w14:textId="0DF9C7F3" w:rsidR="000F1D10" w:rsidRPr="00AD5DCF" w:rsidRDefault="006E79DC" w:rsidP="00370419">
            <w:pPr>
              <w:spacing w:before="60" w:after="60" w:line="240" w:lineRule="auto"/>
              <w:ind w:right="-5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GENERAL SURVEY</w:t>
            </w:r>
          </w:p>
        </w:tc>
      </w:tr>
    </w:tbl>
    <w:tbl>
      <w:tblPr>
        <w:tblpPr w:leftFromText="141" w:rightFromText="141" w:vertAnchor="text" w:horzAnchor="margin" w:tblpXSpec="center" w:tblpY="501"/>
        <w:tblOverlap w:val="never"/>
        <w:tblW w:w="1020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3402"/>
        <w:gridCol w:w="3827"/>
      </w:tblGrid>
      <w:tr w:rsidR="009E0D8D" w:rsidRPr="00AD5DCF" w14:paraId="27C796CF" w14:textId="77777777" w:rsidTr="00EA0F9A">
        <w:trPr>
          <w:trHeight w:val="553"/>
        </w:trPr>
        <w:tc>
          <w:tcPr>
            <w:tcW w:w="2974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</w:tcPr>
          <w:p w14:paraId="7B14820E" w14:textId="77777777" w:rsidR="009E0D8D" w:rsidRPr="00AD5DCF" w:rsidRDefault="006C08DC" w:rsidP="009E0D8D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AD5DCF">
              <w:rPr>
                <w:rFonts w:asciiTheme="minorHAnsi" w:hAnsiTheme="minorHAnsi" w:cs="Calibri"/>
                <w:b/>
                <w:color w:val="008000"/>
                <w:szCs w:val="24"/>
              </w:rPr>
              <w:t xml:space="preserve">               ITEM NO #1</w:t>
            </w:r>
          </w:p>
        </w:tc>
        <w:tc>
          <w:tcPr>
            <w:tcW w:w="3402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</w:tcPr>
          <w:p w14:paraId="5CCE438D" w14:textId="77777777" w:rsidR="009E0D8D" w:rsidRPr="00AD5DCF" w:rsidRDefault="009E0D8D" w:rsidP="00EA0F9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AD5DCF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</w:tcPr>
          <w:p w14:paraId="70026AC9" w14:textId="77777777" w:rsidR="009E0D8D" w:rsidRPr="00AD5DCF" w:rsidRDefault="009E0D8D" w:rsidP="00EA0F9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AD5DCF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9E0D8D" w:rsidRPr="0061344B" w14:paraId="6E77ED04" w14:textId="77777777" w:rsidTr="00EA0F9A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right w:val="single" w:sz="2" w:space="0" w:color="008000"/>
            </w:tcBorders>
            <w:shd w:val="clear" w:color="auto" w:fill="FFFFFF"/>
            <w:vAlign w:val="center"/>
          </w:tcPr>
          <w:p w14:paraId="2EF14B5B" w14:textId="77777777" w:rsidR="009E0D8D" w:rsidRPr="0061344B" w:rsidRDefault="006C08DC" w:rsidP="009E0D8D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  <w:t>COMMERCIAL INVOICE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</w:tcPr>
          <w:p w14:paraId="79E4B8D3" w14:textId="045AB461" w:rsidR="009E0D8D" w:rsidRPr="0061344B" w:rsidRDefault="009E0D8D" w:rsidP="00EA0F9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</w:tcPr>
          <w:p w14:paraId="56935D87" w14:textId="3C2A9CA4" w:rsidR="009E0D8D" w:rsidRPr="0061344B" w:rsidRDefault="00DF06BD" w:rsidP="00EA0F9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</w:tr>
      <w:tr w:rsidR="006C08DC" w:rsidRPr="0061344B" w14:paraId="09EF2B3D" w14:textId="77777777" w:rsidTr="00015E90">
        <w:trPr>
          <w:trHeight w:val="414"/>
        </w:trPr>
        <w:tc>
          <w:tcPr>
            <w:tcW w:w="10203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</w:tcPr>
          <w:p w14:paraId="2F638BBD" w14:textId="6A3D9D7E" w:rsidR="00C849B3" w:rsidRPr="0061344B" w:rsidRDefault="00C62CF1" w:rsidP="00C849B3">
            <w:pPr>
              <w:rPr>
                <w:color w:val="000000" w:themeColor="text1"/>
              </w:rPr>
            </w:pPr>
            <w:r w:rsidRPr="0061344B">
              <w:rPr>
                <w:color w:val="000000" w:themeColor="text1"/>
              </w:rPr>
              <w:t>COMMERCIAL INVOICES DULY SIG</w:t>
            </w:r>
            <w:r w:rsidR="002A0E4C" w:rsidRPr="0061344B">
              <w:rPr>
                <w:color w:val="000000" w:themeColor="text1"/>
              </w:rPr>
              <w:t xml:space="preserve">NED BY THE SELLER INDICATING </w:t>
            </w:r>
            <w:r w:rsidR="00E411BE" w:rsidRPr="0061344B">
              <w:rPr>
                <w:color w:val="000000" w:themeColor="text1"/>
              </w:rPr>
              <w:t>CIF</w:t>
            </w:r>
            <w:r w:rsidRPr="0061344B">
              <w:rPr>
                <w:color w:val="000000" w:themeColor="text1"/>
              </w:rPr>
              <w:t xml:space="preserve"> VALUE OF THE GOODS TO THE NAME OF </w:t>
            </w:r>
            <w:r w:rsidR="00382417" w:rsidRPr="0061344B">
              <w:rPr>
                <w:color w:val="000000" w:themeColor="text1"/>
              </w:rPr>
              <w:t xml:space="preserve"> </w:t>
            </w:r>
          </w:p>
          <w:p w14:paraId="70558533" w14:textId="77777777" w:rsidR="00AB2CD7" w:rsidRPr="00AB2CD7" w:rsidRDefault="00AB2CD7" w:rsidP="00AB2CD7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b/>
                <w:bCs/>
                <w:color w:val="000000"/>
                <w:sz w:val="20"/>
                <w:szCs w:val="20"/>
              </w:rPr>
            </w:pPr>
            <w:r w:rsidRPr="00AB2CD7">
              <w:rPr>
                <w:rFonts w:eastAsiaTheme="minorHAnsi" w:cs="Calibri"/>
                <w:b/>
                <w:bCs/>
                <w:color w:val="000000"/>
                <w:sz w:val="20"/>
                <w:szCs w:val="20"/>
              </w:rPr>
              <w:t>DANEM GIDA SAN. VE TIC.A.Ş.</w:t>
            </w:r>
          </w:p>
          <w:p w14:paraId="1BE3D643" w14:textId="77777777" w:rsidR="00AB2CD7" w:rsidRPr="00AB2CD7" w:rsidRDefault="00AB2CD7" w:rsidP="00AB2CD7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b/>
                <w:bCs/>
                <w:color w:val="000000"/>
                <w:sz w:val="20"/>
                <w:szCs w:val="20"/>
              </w:rPr>
            </w:pPr>
            <w:r w:rsidRPr="00AB2CD7">
              <w:rPr>
                <w:rFonts w:eastAsiaTheme="minorHAnsi" w:cs="Calibri"/>
                <w:b/>
                <w:bCs/>
                <w:color w:val="000000"/>
                <w:sz w:val="20"/>
                <w:szCs w:val="20"/>
              </w:rPr>
              <w:t>ALTUNIZADE MAHALLESİ, MAHİR İZ CADDESİ</w:t>
            </w:r>
          </w:p>
          <w:p w14:paraId="0E9F8F00" w14:textId="77777777" w:rsidR="00AB2CD7" w:rsidRPr="00AB2CD7" w:rsidRDefault="00AB2CD7" w:rsidP="00AB2CD7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B2CD7">
              <w:rPr>
                <w:rFonts w:eastAsiaTheme="minorHAnsi" w:cs="Calibri"/>
                <w:b/>
                <w:bCs/>
                <w:color w:val="000000"/>
                <w:sz w:val="20"/>
                <w:szCs w:val="20"/>
                <w:lang w:val="en-US"/>
              </w:rPr>
              <w:t>NO:41/2 ÜSKÜDAR, POST CODE:34662 / İSTANBUL</w:t>
            </w:r>
          </w:p>
          <w:p w14:paraId="09CC9EA7" w14:textId="2D9E8A6A" w:rsidR="006C08DC" w:rsidRPr="0061344B" w:rsidRDefault="006C08DC" w:rsidP="00D86DF3">
            <w:pPr>
              <w:pStyle w:val="NoSpacing"/>
              <w:rPr>
                <w:color w:val="FF0000"/>
              </w:rPr>
            </w:pPr>
          </w:p>
        </w:tc>
      </w:tr>
    </w:tbl>
    <w:p w14:paraId="375A69F9" w14:textId="7DA404EC" w:rsidR="006C08DC" w:rsidRPr="0061344B" w:rsidRDefault="006C08DC" w:rsidP="00354730">
      <w:pPr>
        <w:spacing w:after="0" w:line="288" w:lineRule="auto"/>
        <w:ind w:right="-567"/>
        <w:rPr>
          <w:rFonts w:asciiTheme="minorHAnsi" w:hAnsiTheme="minorHAnsi" w:cs="Calibri"/>
        </w:rPr>
      </w:pPr>
    </w:p>
    <w:p w14:paraId="22A052BF" w14:textId="77777777" w:rsidR="00AD361B" w:rsidRPr="0061344B" w:rsidRDefault="00AD361B" w:rsidP="006A1508">
      <w:pPr>
        <w:spacing w:after="0"/>
        <w:rPr>
          <w:rFonts w:asciiTheme="minorHAnsi" w:hAnsiTheme="minorHAnsi" w:cs="Calibri"/>
        </w:rPr>
      </w:pPr>
    </w:p>
    <w:tbl>
      <w:tblPr>
        <w:tblpPr w:leftFromText="141" w:rightFromText="141" w:vertAnchor="text" w:horzAnchor="margin" w:tblpXSpec="center" w:tblpY="501"/>
        <w:tblOverlap w:val="never"/>
        <w:tblW w:w="1020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3402"/>
        <w:gridCol w:w="3827"/>
      </w:tblGrid>
      <w:tr w:rsidR="006C08DC" w:rsidRPr="0061344B" w14:paraId="45863297" w14:textId="77777777" w:rsidTr="00EA0F9A">
        <w:trPr>
          <w:trHeight w:val="553"/>
        </w:trPr>
        <w:tc>
          <w:tcPr>
            <w:tcW w:w="2974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</w:tcPr>
          <w:p w14:paraId="7B932254" w14:textId="77777777" w:rsidR="006C08DC" w:rsidRPr="0061344B" w:rsidRDefault="006C08DC" w:rsidP="00FC0CCB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 xml:space="preserve">               </w:t>
            </w:r>
            <w:r w:rsidR="00EA0F9A"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>ITEM NO #2</w:t>
            </w:r>
          </w:p>
        </w:tc>
        <w:tc>
          <w:tcPr>
            <w:tcW w:w="3402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</w:tcPr>
          <w:p w14:paraId="5698F284" w14:textId="77777777" w:rsidR="006C08DC" w:rsidRPr="0061344B" w:rsidRDefault="006C08DC" w:rsidP="00EA0F9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</w:tcPr>
          <w:p w14:paraId="449C917D" w14:textId="77777777" w:rsidR="006C08DC" w:rsidRPr="0061344B" w:rsidRDefault="006C08DC" w:rsidP="00EA0F9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6C08DC" w:rsidRPr="0061344B" w14:paraId="664850D3" w14:textId="77777777" w:rsidTr="00EA0F9A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right w:val="single" w:sz="2" w:space="0" w:color="008000"/>
            </w:tcBorders>
            <w:shd w:val="clear" w:color="auto" w:fill="FFFFFF"/>
            <w:vAlign w:val="center"/>
          </w:tcPr>
          <w:p w14:paraId="484F9DF3" w14:textId="77777777" w:rsidR="006C08DC" w:rsidRPr="0061344B" w:rsidRDefault="00EA0F9A" w:rsidP="00FC0CCB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  <w:t xml:space="preserve">     BILL OF LADING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</w:tcPr>
          <w:p w14:paraId="316B5DFA" w14:textId="77777777" w:rsidR="006C08DC" w:rsidRPr="0061344B" w:rsidRDefault="00EA0F9A" w:rsidP="00EA0F9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3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</w:tcPr>
          <w:p w14:paraId="7F010C78" w14:textId="77777777" w:rsidR="006C08DC" w:rsidRPr="0061344B" w:rsidRDefault="00EA0F9A" w:rsidP="00EA0F9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3</w:t>
            </w:r>
          </w:p>
        </w:tc>
      </w:tr>
      <w:tr w:rsidR="006C08DC" w:rsidRPr="0061344B" w14:paraId="065F288D" w14:textId="77777777" w:rsidTr="00FC0CCB">
        <w:trPr>
          <w:trHeight w:val="414"/>
        </w:trPr>
        <w:tc>
          <w:tcPr>
            <w:tcW w:w="10203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</w:tcPr>
          <w:tbl>
            <w:tblPr>
              <w:tblW w:w="9998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998"/>
            </w:tblGrid>
            <w:tr w:rsidR="00C62CF1" w:rsidRPr="0061344B" w14:paraId="42B6FBB0" w14:textId="77777777" w:rsidTr="00C62CF1">
              <w:trPr>
                <w:trHeight w:val="1319"/>
              </w:trPr>
              <w:tc>
                <w:tcPr>
                  <w:tcW w:w="9998" w:type="dxa"/>
                </w:tcPr>
                <w:p w14:paraId="7F51AAF4" w14:textId="2E9C2AFA" w:rsidR="00C62CF1" w:rsidRPr="0061344B" w:rsidRDefault="00C62CF1" w:rsidP="00C62CF1">
                  <w:pPr>
                    <w:framePr w:hSpace="141" w:wrap="around" w:vAnchor="text" w:hAnchor="margin" w:xAlign="center" w:y="501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t>“CLEAN ON BOARD” “DATE: __/__/202</w:t>
                  </w:r>
                  <w:r w:rsidR="007C7950">
                    <w:rPr>
                      <w:rFonts w:eastAsiaTheme="minorHAnsi" w:cs="Calibri"/>
                      <w:color w:val="000000"/>
                      <w:lang w:val="en-US"/>
                    </w:rPr>
                    <w:t>5</w:t>
                  </w:r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t>” “CHARTER PARTY BILLS OF LADING” MARKED "FREIGHT PR</w:t>
                  </w:r>
                  <w:r w:rsidR="004C5240" w:rsidRPr="0061344B">
                    <w:rPr>
                      <w:rFonts w:eastAsiaTheme="minorHAnsi" w:cs="Calibri"/>
                      <w:color w:val="000000"/>
                      <w:lang w:val="en-US"/>
                    </w:rPr>
                    <w:t>EPAID</w:t>
                  </w:r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" </w:t>
                  </w:r>
                </w:p>
                <w:p w14:paraId="7B185FF4" w14:textId="2D080795" w:rsidR="00C62CF1" w:rsidRPr="0061344B" w:rsidRDefault="00C62CF1" w:rsidP="00C62CF1">
                  <w:pPr>
                    <w:framePr w:hSpace="141" w:wrap="around" w:vAnchor="text" w:hAnchor="margin" w:xAlign="center" w:y="501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lang w:val="en-US"/>
                    </w:rPr>
                  </w:pPr>
                </w:p>
                <w:p w14:paraId="56083430" w14:textId="00B6B0E5" w:rsidR="00506C0A" w:rsidRDefault="00506C0A" w:rsidP="00506C0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4F265A">
                    <w:rPr>
                      <w:rFonts w:eastAsiaTheme="minorHAnsi" w:cs="Calibri"/>
                      <w:b/>
                      <w:bCs/>
                      <w:sz w:val="20"/>
                      <w:szCs w:val="20"/>
                      <w:lang w:val="en-US"/>
                    </w:rPr>
                    <w:t xml:space="preserve">SHIPPER: …… ON BEHALF OF </w:t>
                  </w:r>
                  <w:r w:rsidR="008A28AB" w:rsidRPr="008A28AB">
                    <w:rPr>
                      <w:rFonts w:eastAsiaTheme="minorHAnsi" w:cs="Calibri"/>
                      <w:b/>
                      <w:bCs/>
                      <w:sz w:val="20"/>
                      <w:szCs w:val="20"/>
                    </w:rPr>
                    <w:t>MEDITERRA AGRO TARIM TICARET A.S.</w:t>
                  </w:r>
                </w:p>
                <w:p w14:paraId="3CB53DE6" w14:textId="77777777" w:rsidR="004F265A" w:rsidRPr="00BB527A" w:rsidRDefault="004F265A" w:rsidP="004F265A">
                  <w:pPr>
                    <w:framePr w:hSpace="141" w:wrap="around" w:vAnchor="text" w:hAnchor="margin" w:xAlign="center" w:y="501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  <w:p w14:paraId="2831E7F6" w14:textId="77777777" w:rsidR="00DA7DF9" w:rsidRPr="00BB527A" w:rsidRDefault="00D54D16" w:rsidP="00DA7DF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B527A">
                    <w:rPr>
                      <w:rFonts w:eastAsiaTheme="minorHAnsi" w:cs="Calibri"/>
                      <w:b/>
                      <w:bCs/>
                      <w:color w:val="000000"/>
                    </w:rPr>
                    <w:t xml:space="preserve">CONSIGNEE: </w:t>
                  </w:r>
                  <w:r w:rsidR="00DA7DF9" w:rsidRPr="00BB527A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  <w:t>DANEM GIDA SAN. VE TIC.A.Ş.</w:t>
                  </w:r>
                </w:p>
                <w:p w14:paraId="1D9C8EF4" w14:textId="77777777" w:rsidR="00DA7DF9" w:rsidRPr="00BB527A" w:rsidRDefault="00DA7DF9" w:rsidP="00DA7DF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B527A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  <w:t>ALTUNIZADE MAHALLESİ, MAHİR İZ CADDESİ</w:t>
                  </w:r>
                </w:p>
                <w:p w14:paraId="6ED9D1BF" w14:textId="1A24DE2A" w:rsidR="00D54D16" w:rsidRPr="00BB527A" w:rsidRDefault="00DA7DF9" w:rsidP="00DA7DF9">
                  <w:pPr>
                    <w:framePr w:hSpace="141" w:wrap="around" w:vAnchor="text" w:hAnchor="margin" w:xAlign="center" w:y="501"/>
                    <w:spacing w:after="0"/>
                    <w:suppressOverlap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BB527A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  <w:t>NO:41/2 ÜSKÜDAR, POST CODE:34662 / İSTANBUL</w:t>
                  </w:r>
                </w:p>
                <w:p w14:paraId="6D28BA4B" w14:textId="77777777" w:rsidR="00D54D16" w:rsidRPr="00234D83" w:rsidRDefault="00D54D16" w:rsidP="00D54D16">
                  <w:pPr>
                    <w:spacing w:after="0"/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</w:p>
                <w:p w14:paraId="711AB856" w14:textId="77777777" w:rsidR="00DA7DF9" w:rsidRPr="00DA7DF9" w:rsidRDefault="00D54D16" w:rsidP="00DA7DF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DA7DF9">
                    <w:rPr>
                      <w:rFonts w:eastAsiaTheme="minorHAnsi" w:cs="Calibri"/>
                      <w:b/>
                      <w:bCs/>
                      <w:color w:val="000000"/>
                    </w:rPr>
                    <w:t xml:space="preserve">NOTIFY : </w:t>
                  </w:r>
                  <w:r w:rsidR="00DA7DF9" w:rsidRPr="00DA7DF9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  <w:t>DANEM GIDA SAN. VE TIC.A.Ş.</w:t>
                  </w:r>
                </w:p>
                <w:p w14:paraId="291EA711" w14:textId="77777777" w:rsidR="00DA7DF9" w:rsidRPr="00DA7DF9" w:rsidRDefault="00DA7DF9" w:rsidP="00DA7DF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DA7DF9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  <w:t>ALTUNIZADE MAHALLESİ, MAHİR İZ CADDESİ</w:t>
                  </w:r>
                </w:p>
                <w:p w14:paraId="66020C17" w14:textId="17FBF957" w:rsidR="00D54D16" w:rsidRDefault="00DA7DF9" w:rsidP="00DA7DF9">
                  <w:pPr>
                    <w:framePr w:hSpace="141" w:wrap="around" w:vAnchor="text" w:hAnchor="margin" w:xAlign="center" w:y="501"/>
                    <w:spacing w:after="0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</w:pPr>
                  <w:r w:rsidRPr="00DA7DF9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  <w:t>NO:41/2 ÜSKÜDAR, POST CODE:34662 / İSTANBUL</w:t>
                  </w:r>
                </w:p>
                <w:p w14:paraId="198A1AC7" w14:textId="77777777" w:rsidR="00DA7DF9" w:rsidRPr="00CE5267" w:rsidRDefault="00DA7DF9" w:rsidP="00DA7DF9">
                  <w:pPr>
                    <w:framePr w:hSpace="141" w:wrap="around" w:vAnchor="text" w:hAnchor="margin" w:xAlign="center" w:y="501"/>
                    <w:spacing w:after="0"/>
                    <w:suppressOverlap/>
                    <w:rPr>
                      <w:rFonts w:asciiTheme="minorHAnsi" w:eastAsiaTheme="minorHAnsi" w:hAnsiTheme="minorHAnsi" w:cstheme="minorHAnsi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</w:pPr>
                </w:p>
                <w:p w14:paraId="7796C557" w14:textId="55E12DBE" w:rsidR="00D54D16" w:rsidRPr="00794C83" w:rsidRDefault="00D54D16" w:rsidP="00D54D16">
                  <w:pPr>
                    <w:framePr w:hSpace="141" w:wrap="around" w:vAnchor="text" w:hAnchor="margin" w:xAlign="center" w:y="501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794C83">
                    <w:rPr>
                      <w:rFonts w:eastAsiaTheme="minorHAnsi" w:cs="Calibri"/>
                      <w:color w:val="000000"/>
                      <w:lang w:val="en-US"/>
                    </w:rPr>
                    <w:t xml:space="preserve">DISCHARGE PORT: </w:t>
                  </w:r>
                  <w:r w:rsidR="00E84253">
                    <w:rPr>
                      <w:rFonts w:eastAsiaTheme="minorHAnsi" w:cs="Calibri"/>
                      <w:color w:val="000000"/>
                      <w:lang w:val="en-US"/>
                    </w:rPr>
                    <w:t>MARMARA</w:t>
                  </w:r>
                  <w:r>
                    <w:rPr>
                      <w:rFonts w:eastAsiaTheme="minorHAnsi" w:cs="Calibri"/>
                      <w:color w:val="000000"/>
                      <w:lang w:val="en-US"/>
                    </w:rPr>
                    <w:t xml:space="preserve"> OR </w:t>
                  </w:r>
                  <w:r w:rsidR="001A736C">
                    <w:rPr>
                      <w:rFonts w:eastAsiaTheme="minorHAnsi" w:cs="Calibri"/>
                      <w:color w:val="000000"/>
                      <w:lang w:val="en-US"/>
                    </w:rPr>
                    <w:t xml:space="preserve">KARASU OR </w:t>
                  </w:r>
                  <w:r w:rsidR="00C54677">
                    <w:rPr>
                      <w:rFonts w:eastAsiaTheme="minorHAnsi" w:cs="Calibri"/>
                      <w:color w:val="000000"/>
                      <w:lang w:val="en-US"/>
                    </w:rPr>
                    <w:t xml:space="preserve">SAMSUN OR </w:t>
                  </w:r>
                  <w:r w:rsidR="00C54677" w:rsidRPr="007A29B8">
                    <w:rPr>
                      <w:rFonts w:eastAsiaTheme="minorHAnsi" w:cs="Calibri"/>
                      <w:color w:val="000000"/>
                      <w:lang w:val="en-US"/>
                    </w:rPr>
                    <w:t>GIRESUN</w:t>
                  </w:r>
                  <w:r>
                    <w:rPr>
                      <w:rFonts w:eastAsiaTheme="minorHAnsi" w:cs="Calibri"/>
                      <w:color w:val="000000"/>
                      <w:lang w:val="en-US"/>
                    </w:rPr>
                    <w:t>,</w:t>
                  </w:r>
                  <w:r w:rsidR="00E84253">
                    <w:rPr>
                      <w:rFonts w:eastAsiaTheme="minorHAnsi" w:cs="Calibri"/>
                      <w:color w:val="000000"/>
                      <w:lang w:val="en-US"/>
                    </w:rPr>
                    <w:t xml:space="preserve"> </w:t>
                  </w:r>
                  <w:r>
                    <w:rPr>
                      <w:rFonts w:eastAsiaTheme="minorHAnsi" w:cs="Calibri"/>
                      <w:color w:val="000000"/>
                      <w:lang w:val="en-US"/>
                    </w:rPr>
                    <w:t>TURKEY</w:t>
                  </w:r>
                </w:p>
                <w:p w14:paraId="6E1D8587" w14:textId="0EB415D8" w:rsidR="00D54D16" w:rsidRPr="00794C83" w:rsidRDefault="00D54D16" w:rsidP="00D54D16">
                  <w:pPr>
                    <w:framePr w:hSpace="141" w:wrap="around" w:vAnchor="text" w:hAnchor="margin" w:xAlign="center" w:y="501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794C83">
                    <w:rPr>
                      <w:rFonts w:eastAsiaTheme="minorHAnsi" w:cs="Calibri"/>
                      <w:color w:val="000000"/>
                      <w:lang w:val="en-US"/>
                    </w:rPr>
                    <w:t xml:space="preserve">DESCRIPTION OF THE GOODS: </w:t>
                  </w:r>
                  <w:r w:rsidR="0050529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r w:rsidR="00505290" w:rsidRPr="00505290">
                    <w:rPr>
                      <w:rFonts w:eastAsiaTheme="minorHAnsi" w:cs="Calibri"/>
                      <w:color w:val="000000"/>
                      <w:lang w:val="en-US"/>
                    </w:rPr>
                    <w:t>RUSSIAN ORIGIN MILLING WHEAT IN BULK</w:t>
                  </w:r>
                  <w:r w:rsidR="00C54677">
                    <w:rPr>
                      <w:rFonts w:eastAsiaTheme="minorHAnsi" w:cs="Calibri"/>
                      <w:color w:val="000000"/>
                      <w:lang w:val="en-US"/>
                    </w:rPr>
                    <w:t xml:space="preserve">, </w:t>
                  </w:r>
                  <w:r w:rsidR="0067488D">
                    <w:rPr>
                      <w:rFonts w:eastAsiaTheme="minorHAnsi" w:cs="Calibri"/>
                      <w:color w:val="000000"/>
                      <w:lang w:val="en-US"/>
                    </w:rPr>
                    <w:t>CROP 2025</w:t>
                  </w:r>
                </w:p>
                <w:p w14:paraId="0D6A5120" w14:textId="20DA880B" w:rsidR="004E2386" w:rsidRPr="0061344B" w:rsidRDefault="004E2386" w:rsidP="00202867">
                  <w:pPr>
                    <w:framePr w:hSpace="141" w:wrap="around" w:vAnchor="text" w:hAnchor="margin" w:xAlign="center" w:y="501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</w:p>
              </w:tc>
            </w:tr>
          </w:tbl>
          <w:p w14:paraId="00E25839" w14:textId="77777777" w:rsidR="007327E0" w:rsidRPr="0061344B" w:rsidRDefault="007327E0" w:rsidP="009A3BA0">
            <w:pPr>
              <w:pStyle w:val="NoSpacing"/>
              <w:rPr>
                <w:rFonts w:cs="Calibri"/>
                <w:color w:val="000000" w:themeColor="text1"/>
              </w:rPr>
            </w:pPr>
          </w:p>
        </w:tc>
      </w:tr>
    </w:tbl>
    <w:p w14:paraId="0BA3524A" w14:textId="77777777" w:rsidR="00AF68F8" w:rsidRPr="0061344B" w:rsidRDefault="00AF68F8" w:rsidP="006C08DC">
      <w:pPr>
        <w:rPr>
          <w:rFonts w:asciiTheme="minorHAnsi" w:hAnsiTheme="minorHAnsi" w:cs="Calibri"/>
        </w:rPr>
      </w:pPr>
    </w:p>
    <w:p w14:paraId="60FCAE95" w14:textId="77777777" w:rsidR="00C849B3" w:rsidRDefault="00C849B3" w:rsidP="006C08DC">
      <w:pPr>
        <w:rPr>
          <w:rFonts w:asciiTheme="minorHAnsi" w:hAnsiTheme="minorHAnsi" w:cs="Calibri"/>
        </w:rPr>
      </w:pPr>
    </w:p>
    <w:p w14:paraId="56B293C0" w14:textId="77777777" w:rsidR="00411C23" w:rsidRDefault="00411C23" w:rsidP="006C08DC">
      <w:pPr>
        <w:rPr>
          <w:rFonts w:asciiTheme="minorHAnsi" w:hAnsiTheme="minorHAnsi" w:cs="Calibri"/>
        </w:rPr>
      </w:pPr>
    </w:p>
    <w:p w14:paraId="3D959526" w14:textId="77777777" w:rsidR="00411C23" w:rsidRDefault="00411C23" w:rsidP="006C08DC">
      <w:pPr>
        <w:rPr>
          <w:rFonts w:asciiTheme="minorHAnsi" w:hAnsiTheme="minorHAnsi" w:cs="Calibri"/>
        </w:rPr>
      </w:pPr>
    </w:p>
    <w:p w14:paraId="234AE665" w14:textId="77777777" w:rsidR="00411C23" w:rsidRDefault="00411C23" w:rsidP="006C08DC">
      <w:pPr>
        <w:rPr>
          <w:rFonts w:asciiTheme="minorHAnsi" w:hAnsiTheme="minorHAnsi" w:cs="Calibri"/>
        </w:rPr>
      </w:pPr>
    </w:p>
    <w:p w14:paraId="34C0F291" w14:textId="77777777" w:rsidR="00411C23" w:rsidRPr="0061344B" w:rsidRDefault="00411C23" w:rsidP="006C08DC">
      <w:pPr>
        <w:rPr>
          <w:rFonts w:asciiTheme="minorHAnsi" w:hAnsiTheme="minorHAnsi" w:cs="Calibri"/>
        </w:rPr>
      </w:pPr>
    </w:p>
    <w:tbl>
      <w:tblPr>
        <w:tblpPr w:leftFromText="141" w:rightFromText="141" w:vertAnchor="text" w:horzAnchor="margin" w:tblpXSpec="center" w:tblpY="78"/>
        <w:tblOverlap w:val="never"/>
        <w:tblW w:w="1020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3402"/>
        <w:gridCol w:w="3827"/>
      </w:tblGrid>
      <w:tr w:rsidR="00A0048A" w:rsidRPr="0061344B" w14:paraId="720C7962" w14:textId="77777777" w:rsidTr="00A0048A">
        <w:trPr>
          <w:trHeight w:val="553"/>
        </w:trPr>
        <w:tc>
          <w:tcPr>
            <w:tcW w:w="2974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</w:tcPr>
          <w:p w14:paraId="5E930BC6" w14:textId="77777777" w:rsidR="00A0048A" w:rsidRPr="0061344B" w:rsidRDefault="00A0048A" w:rsidP="00A0048A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lastRenderedPageBreak/>
              <w:t xml:space="preserve">               ITEM NO #3</w:t>
            </w:r>
          </w:p>
        </w:tc>
        <w:tc>
          <w:tcPr>
            <w:tcW w:w="3402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</w:tcPr>
          <w:p w14:paraId="4A379C80" w14:textId="77777777" w:rsidR="00A0048A" w:rsidRPr="0061344B" w:rsidRDefault="00A0048A" w:rsidP="00A0048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</w:tcPr>
          <w:p w14:paraId="527BCA4B" w14:textId="77777777" w:rsidR="00A0048A" w:rsidRPr="0061344B" w:rsidRDefault="00A0048A" w:rsidP="00A0048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A0048A" w:rsidRPr="0061344B" w14:paraId="760B34EA" w14:textId="77777777" w:rsidTr="00A0048A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right w:val="single" w:sz="2" w:space="0" w:color="008000"/>
            </w:tcBorders>
            <w:shd w:val="clear" w:color="auto" w:fill="FFFFFF"/>
            <w:vAlign w:val="center"/>
          </w:tcPr>
          <w:p w14:paraId="63999225" w14:textId="77777777" w:rsidR="00A0048A" w:rsidRPr="0061344B" w:rsidRDefault="00A0048A" w:rsidP="00A0048A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  <w:t>CERTIFICATE OF ORIGIN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</w:tcPr>
          <w:p w14:paraId="158884DD" w14:textId="77777777" w:rsidR="00A0048A" w:rsidRPr="0061344B" w:rsidRDefault="00A0048A" w:rsidP="00A0048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</w:tcPr>
          <w:p w14:paraId="315DC995" w14:textId="3F0DFB31" w:rsidR="00A0048A" w:rsidRPr="0061344B" w:rsidRDefault="00FB12BB" w:rsidP="00A0048A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>
              <w:rPr>
                <w:rFonts w:asciiTheme="minorHAnsi" w:hAnsiTheme="minorHAnsi" w:cs="Calibri"/>
                <w:b/>
                <w:sz w:val="32"/>
                <w:szCs w:val="18"/>
              </w:rPr>
              <w:t>2</w:t>
            </w:r>
          </w:p>
        </w:tc>
      </w:tr>
      <w:tr w:rsidR="00A0048A" w:rsidRPr="0061344B" w14:paraId="6F13A4B6" w14:textId="77777777" w:rsidTr="00C849B3">
        <w:trPr>
          <w:trHeight w:val="414"/>
        </w:trPr>
        <w:tc>
          <w:tcPr>
            <w:tcW w:w="10203" w:type="dxa"/>
            <w:gridSpan w:val="3"/>
            <w:tcBorders>
              <w:top w:val="single" w:sz="4" w:space="0" w:color="auto"/>
              <w:left w:val="single" w:sz="2" w:space="0" w:color="008000"/>
              <w:bottom w:val="nil"/>
              <w:right w:val="single" w:sz="2" w:space="0" w:color="008000"/>
            </w:tcBorders>
            <w:shd w:val="clear" w:color="auto" w:fill="FFFFFF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998"/>
            </w:tblGrid>
            <w:tr w:rsidR="00DD1F1B" w:rsidRPr="0061344B" w14:paraId="57BE6923" w14:textId="77777777" w:rsidTr="00C849B3">
              <w:trPr>
                <w:trHeight w:val="941"/>
              </w:trPr>
              <w:tc>
                <w:tcPr>
                  <w:tcW w:w="9998" w:type="dxa"/>
                  <w:tcBorders>
                    <w:bottom w:val="single" w:sz="4" w:space="0" w:color="auto"/>
                  </w:tcBorders>
                </w:tcPr>
                <w:p w14:paraId="449271C9" w14:textId="79B1500A" w:rsidR="00411C23" w:rsidRDefault="00411C23" w:rsidP="00411C23">
                  <w:pPr>
                    <w:framePr w:hSpace="141" w:wrap="around" w:vAnchor="text" w:hAnchor="margin" w:xAlign="center" w:y="78"/>
                    <w:suppressOverlap/>
                    <w:rPr>
                      <w:color w:val="000000" w:themeColor="text1"/>
                      <w:lang w:val="en-US"/>
                    </w:rPr>
                  </w:pPr>
                  <w:r w:rsidRPr="00794C83">
                    <w:rPr>
                      <w:color w:val="000000" w:themeColor="text1"/>
                      <w:lang w:val="en-US"/>
                    </w:rPr>
                    <w:t xml:space="preserve">CERTIFICATE OF ORIGIN ATTESTING THAT GOODS ARE </w:t>
                  </w:r>
                  <w:r w:rsidR="00505290">
                    <w:rPr>
                      <w:color w:val="000000" w:themeColor="text1"/>
                      <w:lang w:val="en-US"/>
                    </w:rPr>
                    <w:t>RUSSIAN</w:t>
                  </w:r>
                  <w:r w:rsidRPr="00794C83">
                    <w:rPr>
                      <w:color w:val="000000" w:themeColor="text1"/>
                      <w:lang w:val="en-US"/>
                    </w:rPr>
                    <w:t xml:space="preserve"> ORIGIN ISSUED OR CERTIFIED BY THE LOCAL CHAMBER OF COMMERCE. </w:t>
                  </w:r>
                </w:p>
                <w:p w14:paraId="0248C60A" w14:textId="6F36AA08" w:rsidR="00C54677" w:rsidRPr="00794C83" w:rsidRDefault="00C54677" w:rsidP="00411C23">
                  <w:pPr>
                    <w:framePr w:hSpace="141" w:wrap="around" w:vAnchor="text" w:hAnchor="margin" w:xAlign="center" w:y="78"/>
                    <w:suppressOverlap/>
                    <w:rPr>
                      <w:color w:val="000000" w:themeColor="text1"/>
                      <w:lang w:val="en-US"/>
                    </w:rPr>
                  </w:pPr>
                  <w:r w:rsidRPr="004F265A">
                    <w:rPr>
                      <w:rFonts w:eastAsiaTheme="minorHAnsi" w:cs="Calibri"/>
                      <w:b/>
                      <w:bCs/>
                      <w:sz w:val="20"/>
                      <w:szCs w:val="20"/>
                      <w:lang w:val="en-US"/>
                    </w:rPr>
                    <w:t xml:space="preserve">SHIPPER: …… </w:t>
                  </w:r>
                  <w:r w:rsidR="007A29B8" w:rsidRPr="004F265A">
                    <w:rPr>
                      <w:rFonts w:eastAsiaTheme="minorHAnsi" w:cs="Calibri"/>
                      <w:b/>
                      <w:bCs/>
                      <w:sz w:val="20"/>
                      <w:szCs w:val="20"/>
                      <w:lang w:val="en-US"/>
                    </w:rPr>
                    <w:t xml:space="preserve"> ON BEHALF OF </w:t>
                  </w:r>
                  <w:r w:rsidR="007A29B8" w:rsidRPr="008A28AB">
                    <w:rPr>
                      <w:rFonts w:eastAsiaTheme="minorHAnsi" w:cs="Calibri"/>
                      <w:b/>
                      <w:bCs/>
                      <w:sz w:val="20"/>
                      <w:szCs w:val="20"/>
                    </w:rPr>
                    <w:t>MEDITERRA AGRO TARIM TICARET A.S.</w:t>
                  </w:r>
                </w:p>
                <w:p w14:paraId="43807AFB" w14:textId="35D5D9D8" w:rsidR="00DA7DF9" w:rsidRPr="00DA7DF9" w:rsidRDefault="00411C23" w:rsidP="00DA7DF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it-IT"/>
                    </w:rPr>
                  </w:pPr>
                  <w:r w:rsidRPr="00DA7DF9">
                    <w:rPr>
                      <w:rFonts w:eastAsiaTheme="minorHAnsi" w:cs="Calibri"/>
                      <w:b/>
                      <w:bCs/>
                      <w:color w:val="000000"/>
                      <w:lang w:val="it-IT"/>
                    </w:rPr>
                    <w:t xml:space="preserve">CONSIGNEE: </w:t>
                  </w:r>
                  <w:r w:rsidR="00DA7DF9">
                    <w:t xml:space="preserve"> </w:t>
                  </w:r>
                  <w:r w:rsidR="00DA7DF9" w:rsidRPr="00DA7DF9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it-IT"/>
                    </w:rPr>
                    <w:t>DANEM GIDA SAN. VE TIC.A.Ş.</w:t>
                  </w:r>
                </w:p>
                <w:p w14:paraId="32FAD89C" w14:textId="77777777" w:rsidR="00DA7DF9" w:rsidRPr="00DA7DF9" w:rsidRDefault="00DA7DF9" w:rsidP="00DA7DF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it-IT"/>
                    </w:rPr>
                  </w:pPr>
                  <w:r w:rsidRPr="00DA7DF9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it-IT"/>
                    </w:rPr>
                    <w:t>ALTUNIZADE MAHALLESİ, MAHİR İZ CADDESİ</w:t>
                  </w:r>
                </w:p>
                <w:p w14:paraId="0B4EB459" w14:textId="5C54A1F3" w:rsidR="00411C23" w:rsidRPr="00DA7DF9" w:rsidRDefault="00DA7DF9" w:rsidP="00DA7DF9">
                  <w:pPr>
                    <w:framePr w:hSpace="141" w:wrap="around" w:vAnchor="text" w:hAnchor="margin" w:xAlign="center" w:y="78"/>
                    <w:spacing w:after="0"/>
                    <w:suppressOverlap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0"/>
                      <w:szCs w:val="20"/>
                      <w:lang w:val="it-IT"/>
                    </w:rPr>
                  </w:pPr>
                  <w:r w:rsidRPr="00DA7DF9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it-IT"/>
                    </w:rPr>
                    <w:t>NO:41/2 ÜSKÜDAR, POST CODE:34662 / İSTANBUL</w:t>
                  </w:r>
                </w:p>
                <w:p w14:paraId="656970CE" w14:textId="77777777" w:rsidR="00411C23" w:rsidRPr="007C70D8" w:rsidRDefault="00411C23" w:rsidP="00411C23">
                  <w:pPr>
                    <w:framePr w:hSpace="141" w:wrap="around" w:vAnchor="text" w:hAnchor="margin" w:xAlign="center" w:y="78"/>
                    <w:spacing w:after="0"/>
                    <w:suppressOverlap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  <w:p w14:paraId="6F4ECDB8" w14:textId="0496DED8" w:rsidR="00DA7DF9" w:rsidRPr="00DA7DF9" w:rsidRDefault="00411C23" w:rsidP="00DA7DF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DA7DF9">
                    <w:rPr>
                      <w:rFonts w:eastAsiaTheme="minorHAnsi" w:cs="Calibri"/>
                      <w:b/>
                      <w:bCs/>
                      <w:color w:val="000000"/>
                    </w:rPr>
                    <w:t xml:space="preserve">NOTIFY : </w:t>
                  </w:r>
                  <w:r w:rsidR="00DA7DF9">
                    <w:t xml:space="preserve"> </w:t>
                  </w:r>
                  <w:r w:rsidR="00DA7DF9" w:rsidRPr="00DA7DF9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  <w:t>DANEM GIDA SAN. VE TIC.A.Ş.</w:t>
                  </w:r>
                </w:p>
                <w:p w14:paraId="3D36F02C" w14:textId="77777777" w:rsidR="00DA7DF9" w:rsidRPr="00DA7DF9" w:rsidRDefault="00DA7DF9" w:rsidP="00DA7DF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DA7DF9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</w:rPr>
                    <w:t>ALTUNIZADE MAHALLESİ, MAHİR İZ CADDESİ</w:t>
                  </w:r>
                </w:p>
                <w:p w14:paraId="6DCB9BC9" w14:textId="77777777" w:rsidR="00772402" w:rsidRDefault="00DA7DF9" w:rsidP="00DA7DF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</w:pPr>
                  <w:r w:rsidRPr="00DA7DF9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  <w:t>NO:41/2 ÜSKÜDAR, POST CODE:34662 / İSTANBUL</w:t>
                  </w:r>
                </w:p>
                <w:p w14:paraId="362C08B9" w14:textId="77777777" w:rsidR="0067488D" w:rsidRDefault="0067488D" w:rsidP="00DA7DF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</w:pPr>
                </w:p>
                <w:p w14:paraId="74D0D6BC" w14:textId="77777777" w:rsidR="0067488D" w:rsidRPr="00794C83" w:rsidRDefault="0067488D" w:rsidP="0067488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794C83">
                    <w:rPr>
                      <w:rFonts w:eastAsiaTheme="minorHAnsi" w:cs="Calibri"/>
                      <w:color w:val="000000"/>
                      <w:lang w:val="en-US"/>
                    </w:rPr>
                    <w:t xml:space="preserve">DISCHARGE PORT: </w:t>
                  </w:r>
                  <w:r>
                    <w:rPr>
                      <w:rFonts w:eastAsiaTheme="minorHAnsi" w:cs="Calibri"/>
                      <w:color w:val="000000"/>
                      <w:lang w:val="en-US"/>
                    </w:rPr>
                    <w:t xml:space="preserve">MARMARA OR KARASU OR SAMSUN OR </w:t>
                  </w:r>
                  <w:r w:rsidRPr="007A29B8">
                    <w:rPr>
                      <w:rFonts w:eastAsiaTheme="minorHAnsi" w:cs="Calibri"/>
                      <w:color w:val="000000"/>
                      <w:lang w:val="en-US"/>
                    </w:rPr>
                    <w:t>GIRESUN</w:t>
                  </w:r>
                  <w:r>
                    <w:rPr>
                      <w:rFonts w:eastAsiaTheme="minorHAnsi" w:cs="Calibri"/>
                      <w:color w:val="000000"/>
                      <w:lang w:val="en-US"/>
                    </w:rPr>
                    <w:t>, TURKEY</w:t>
                  </w:r>
                </w:p>
                <w:p w14:paraId="0ACACF02" w14:textId="77777777" w:rsidR="0067488D" w:rsidRPr="00794C83" w:rsidRDefault="0067488D" w:rsidP="0067488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794C83">
                    <w:rPr>
                      <w:rFonts w:eastAsiaTheme="minorHAnsi" w:cs="Calibri"/>
                      <w:color w:val="000000"/>
                      <w:lang w:val="en-US"/>
                    </w:rPr>
                    <w:t xml:space="preserve">DESCRIPTION OF THE GOODS: </w:t>
                  </w: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r w:rsidRPr="00505290">
                    <w:rPr>
                      <w:rFonts w:eastAsiaTheme="minorHAnsi" w:cs="Calibri"/>
                      <w:color w:val="000000"/>
                      <w:lang w:val="en-US"/>
                    </w:rPr>
                    <w:t>RUSSIAN ORIGIN MILLING WHEAT IN BULK</w:t>
                  </w:r>
                  <w:r>
                    <w:rPr>
                      <w:rFonts w:eastAsiaTheme="minorHAnsi" w:cs="Calibri"/>
                      <w:color w:val="000000"/>
                      <w:lang w:val="en-US"/>
                    </w:rPr>
                    <w:t>, CROP 2025</w:t>
                  </w:r>
                </w:p>
                <w:p w14:paraId="01C4C547" w14:textId="77777777" w:rsidR="0067488D" w:rsidRDefault="0067488D" w:rsidP="00DA7DF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</w:pPr>
                </w:p>
                <w:p w14:paraId="512D73C0" w14:textId="0ECA7ACD" w:rsidR="00DA7DF9" w:rsidRPr="0061344B" w:rsidRDefault="00DA7DF9" w:rsidP="00DA7DF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</w:p>
              </w:tc>
            </w:tr>
          </w:tbl>
          <w:p w14:paraId="3ED43C21" w14:textId="77777777" w:rsidR="002E60C9" w:rsidRPr="0061344B" w:rsidRDefault="002E60C9" w:rsidP="00A7318C">
            <w:pPr>
              <w:pStyle w:val="NoSpacing"/>
              <w:rPr>
                <w:color w:val="FF0000"/>
              </w:rPr>
            </w:pPr>
          </w:p>
        </w:tc>
      </w:tr>
      <w:tr w:rsidR="006F01A3" w:rsidRPr="0061344B" w14:paraId="46871606" w14:textId="77777777" w:rsidTr="00C849B3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</w:tcPr>
          <w:p w14:paraId="5FA2DB71" w14:textId="77777777" w:rsidR="006F01A3" w:rsidRPr="0061344B" w:rsidRDefault="006F01A3" w:rsidP="00FC0CCB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 xml:space="preserve">               ITEM NO #4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</w:tcPr>
          <w:p w14:paraId="05C96BAD" w14:textId="77777777" w:rsidR="006F01A3" w:rsidRPr="0061344B" w:rsidRDefault="006F01A3" w:rsidP="00FC0CC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</w:tcPr>
          <w:p w14:paraId="1B34755C" w14:textId="77777777" w:rsidR="006F01A3" w:rsidRPr="0061344B" w:rsidRDefault="006F01A3" w:rsidP="00FC0CC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6F01A3" w:rsidRPr="0061344B" w14:paraId="1AC0064B" w14:textId="77777777" w:rsidTr="00FC0CCB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right w:val="single" w:sz="2" w:space="0" w:color="008000"/>
            </w:tcBorders>
            <w:shd w:val="clear" w:color="auto" w:fill="FFFFFF"/>
            <w:vAlign w:val="center"/>
          </w:tcPr>
          <w:p w14:paraId="4764C895" w14:textId="77777777" w:rsidR="006F01A3" w:rsidRPr="0061344B" w:rsidRDefault="006F01A3" w:rsidP="00FC0CCB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  <w:t>PHYTOSANITARY CERTIFICATE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</w:tcPr>
          <w:p w14:paraId="006FE542" w14:textId="77777777" w:rsidR="006F01A3" w:rsidRPr="0061344B" w:rsidRDefault="006F01A3" w:rsidP="00FC0CC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</w:tcPr>
          <w:p w14:paraId="5FBAC262" w14:textId="2AFF083E" w:rsidR="006F01A3" w:rsidRPr="0061344B" w:rsidRDefault="008159A1" w:rsidP="00FC0CC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>
              <w:rPr>
                <w:rFonts w:asciiTheme="minorHAnsi" w:hAnsiTheme="minorHAnsi" w:cs="Calibri"/>
                <w:b/>
                <w:sz w:val="32"/>
                <w:szCs w:val="18"/>
              </w:rPr>
              <w:t>2</w:t>
            </w:r>
          </w:p>
        </w:tc>
      </w:tr>
      <w:tr w:rsidR="006F01A3" w:rsidRPr="0061344B" w14:paraId="51FDB741" w14:textId="77777777" w:rsidTr="00FC0CCB">
        <w:trPr>
          <w:trHeight w:val="414"/>
        </w:trPr>
        <w:tc>
          <w:tcPr>
            <w:tcW w:w="10203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998"/>
            </w:tblGrid>
            <w:tr w:rsidR="00DD1F1B" w:rsidRPr="0061344B" w14:paraId="60C2C684" w14:textId="77777777">
              <w:trPr>
                <w:trHeight w:val="513"/>
              </w:trPr>
              <w:tc>
                <w:tcPr>
                  <w:tcW w:w="9998" w:type="dxa"/>
                </w:tcPr>
                <w:p w14:paraId="29BD3CAB" w14:textId="77777777" w:rsidR="00665525" w:rsidRDefault="00665525" w:rsidP="00665525">
                  <w:pPr>
                    <w:pStyle w:val="NoSpacing"/>
                    <w:framePr w:hSpace="141" w:wrap="around" w:vAnchor="text" w:hAnchor="margin" w:xAlign="center" w:y="78"/>
                    <w:suppressOverlap/>
                    <w:rPr>
                      <w:color w:val="000000" w:themeColor="text1"/>
                      <w:lang w:val="en-US"/>
                    </w:rPr>
                  </w:pPr>
                  <w:r w:rsidRPr="00794C83">
                    <w:rPr>
                      <w:color w:val="000000" w:themeColor="text1"/>
                      <w:lang w:val="en-US"/>
                    </w:rPr>
                    <w:t xml:space="preserve">ORIGINAL PHYTOSANITARY CERTIFICATE ISSUED BY OFFICIAL AUTHORITY INDICATING LATIN NAME OF THE GOODS. </w:t>
                  </w:r>
                </w:p>
                <w:p w14:paraId="70F2628C" w14:textId="7E38FF0D" w:rsidR="00F0778B" w:rsidRPr="007A29B8" w:rsidRDefault="00A528F6" w:rsidP="008A44B5">
                  <w:pPr>
                    <w:framePr w:hSpace="141" w:wrap="around" w:vAnchor="text" w:hAnchor="margin" w:xAlign="center" w:y="501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</w:pPr>
                  <w:r w:rsidRPr="004F265A">
                    <w:rPr>
                      <w:rFonts w:eastAsiaTheme="minorHAnsi" w:cs="Calibri"/>
                      <w:b/>
                      <w:bCs/>
                      <w:sz w:val="20"/>
                      <w:szCs w:val="20"/>
                      <w:lang w:val="en-US"/>
                    </w:rPr>
                    <w:t>SHIPPER: ……</w:t>
                  </w:r>
                  <w:r w:rsidR="007A29B8" w:rsidRPr="004F265A">
                    <w:rPr>
                      <w:rFonts w:eastAsiaTheme="minorHAnsi" w:cs="Calibri"/>
                      <w:b/>
                      <w:bCs/>
                      <w:sz w:val="20"/>
                      <w:szCs w:val="20"/>
                      <w:lang w:val="en-US"/>
                    </w:rPr>
                    <w:t xml:space="preserve"> ON BEHALF OF </w:t>
                  </w:r>
                  <w:r w:rsidR="007A29B8" w:rsidRPr="008A28AB">
                    <w:rPr>
                      <w:rFonts w:eastAsiaTheme="minorHAnsi" w:cs="Calibri"/>
                      <w:b/>
                      <w:bCs/>
                      <w:sz w:val="20"/>
                      <w:szCs w:val="20"/>
                    </w:rPr>
                    <w:t>MEDITERRA AGRO TARIM TICARET A.S.</w:t>
                  </w:r>
                </w:p>
                <w:p w14:paraId="08197EEA" w14:textId="77777777" w:rsidR="00495359" w:rsidRPr="007A29B8" w:rsidRDefault="00495359" w:rsidP="008A44B5">
                  <w:pPr>
                    <w:framePr w:hSpace="141" w:wrap="around" w:vAnchor="text" w:hAnchor="margin" w:xAlign="center" w:y="501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</w:pPr>
                </w:p>
                <w:p w14:paraId="13F8E1A5" w14:textId="77777777" w:rsidR="00505290" w:rsidRPr="00BB527A" w:rsidRDefault="00505290" w:rsidP="0050529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it-IT"/>
                    </w:rPr>
                  </w:pPr>
                  <w:r w:rsidRPr="00BB527A">
                    <w:rPr>
                      <w:rFonts w:eastAsiaTheme="minorHAnsi" w:cs="Calibri"/>
                      <w:b/>
                      <w:bCs/>
                      <w:color w:val="000000"/>
                      <w:lang w:val="it-IT"/>
                    </w:rPr>
                    <w:t xml:space="preserve">CONSIGNEE: </w:t>
                  </w:r>
                  <w:r w:rsidRPr="00BB527A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it-IT"/>
                    </w:rPr>
                    <w:t>DANEM GIDA SAN. VE TIC.A.Ş.</w:t>
                  </w:r>
                </w:p>
                <w:p w14:paraId="4DF5344F" w14:textId="77777777" w:rsidR="00505290" w:rsidRPr="00BB527A" w:rsidRDefault="00505290" w:rsidP="0050529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it-IT"/>
                    </w:rPr>
                  </w:pPr>
                  <w:r w:rsidRPr="00BB527A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it-IT"/>
                    </w:rPr>
                    <w:t>ALTUNIZADE MAHALLESİ, MAHİR İZ CADDESİ</w:t>
                  </w:r>
                </w:p>
                <w:p w14:paraId="52E48B79" w14:textId="77777777" w:rsidR="00505290" w:rsidRPr="00EC2675" w:rsidRDefault="00505290" w:rsidP="00505290">
                  <w:pPr>
                    <w:framePr w:hSpace="141" w:wrap="around" w:vAnchor="text" w:hAnchor="margin" w:xAlign="center" w:y="501"/>
                    <w:spacing w:after="0"/>
                    <w:suppressOverlap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0"/>
                      <w:szCs w:val="20"/>
                      <w:lang w:val="it-IT"/>
                    </w:rPr>
                  </w:pPr>
                  <w:r w:rsidRPr="00EC2675">
                    <w:rPr>
                      <w:rFonts w:eastAsiaTheme="minorHAnsi" w:cs="Calibri"/>
                      <w:b/>
                      <w:bCs/>
                      <w:color w:val="000000"/>
                      <w:sz w:val="20"/>
                      <w:szCs w:val="20"/>
                      <w:lang w:val="it-IT"/>
                    </w:rPr>
                    <w:t>NO:41/2 ÜSKÜDAR, POST CODE:34662 / İSTANBUL</w:t>
                  </w:r>
                </w:p>
                <w:p w14:paraId="753B4A65" w14:textId="57529429" w:rsidR="00665525" w:rsidRPr="00DA7DF9" w:rsidRDefault="00665525" w:rsidP="00DA7DF9">
                  <w:pPr>
                    <w:framePr w:hSpace="141" w:wrap="around" w:vAnchor="text" w:hAnchor="margin" w:xAlign="center" w:y="78"/>
                    <w:spacing w:after="0"/>
                    <w:suppressOverlap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0"/>
                      <w:szCs w:val="20"/>
                      <w:lang w:val="it-IT"/>
                    </w:rPr>
                  </w:pPr>
                </w:p>
                <w:p w14:paraId="2A93DEB1" w14:textId="31827F7A" w:rsidR="0067488D" w:rsidRPr="00794C83" w:rsidRDefault="0067488D" w:rsidP="0067488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>
                    <w:rPr>
                      <w:rFonts w:eastAsiaTheme="minorHAnsi" w:cs="Calibri"/>
                      <w:color w:val="000000"/>
                      <w:lang w:val="en-US"/>
                    </w:rPr>
                    <w:t>DESTINATION:  TURKEY</w:t>
                  </w:r>
                </w:p>
                <w:p w14:paraId="05D2F429" w14:textId="77777777" w:rsidR="0067488D" w:rsidRDefault="0067488D" w:rsidP="0067488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794C83">
                    <w:rPr>
                      <w:rFonts w:eastAsiaTheme="minorHAnsi" w:cs="Calibri"/>
                      <w:color w:val="000000"/>
                      <w:lang w:val="en-US"/>
                    </w:rPr>
                    <w:t xml:space="preserve">DESCRIPTION OF THE GOODS: </w:t>
                  </w: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r w:rsidRPr="00505290">
                    <w:rPr>
                      <w:rFonts w:eastAsiaTheme="minorHAnsi" w:cs="Calibri"/>
                      <w:color w:val="000000"/>
                      <w:lang w:val="en-US"/>
                    </w:rPr>
                    <w:t>RUSSIAN ORIGIN MILLING WHEAT IN BULK</w:t>
                  </w:r>
                  <w:r>
                    <w:rPr>
                      <w:rFonts w:eastAsiaTheme="minorHAnsi" w:cs="Calibri"/>
                      <w:color w:val="000000"/>
                      <w:lang w:val="en-US"/>
                    </w:rPr>
                    <w:t>, CROP 2025</w:t>
                  </w:r>
                </w:p>
                <w:p w14:paraId="6F53371E" w14:textId="77777777" w:rsidR="00A008D4" w:rsidRDefault="00A008D4" w:rsidP="0067488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color w:val="000000"/>
                      <w:lang w:val="en-US"/>
                    </w:rPr>
                  </w:pPr>
                </w:p>
                <w:p w14:paraId="6AA9ED86" w14:textId="77777777" w:rsidR="00A008D4" w:rsidRPr="00A008D4" w:rsidRDefault="00A008D4" w:rsidP="00A008D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A008D4">
                    <w:rPr>
                      <w:rFonts w:eastAsiaTheme="minorHAnsi" w:cs="Calibri"/>
                      <w:color w:val="000000"/>
                      <w:lang w:val="en-US"/>
                    </w:rPr>
                    <w:t xml:space="preserve">The Seller shall ensure consistency between the Phytosanitary Certificate and the Bill of Lading. For this </w:t>
                  </w:r>
                  <w:proofErr w:type="gramStart"/>
                  <w:r w:rsidRPr="00A008D4">
                    <w:rPr>
                      <w:rFonts w:eastAsiaTheme="minorHAnsi" w:cs="Calibri"/>
                      <w:color w:val="000000"/>
                      <w:lang w:val="en-US"/>
                    </w:rPr>
                    <w:t>purpose:*</w:t>
                  </w:r>
                  <w:proofErr w:type="gramEnd"/>
                </w:p>
                <w:p w14:paraId="140A129C" w14:textId="77777777" w:rsidR="00A008D4" w:rsidRPr="00A008D4" w:rsidRDefault="00A008D4" w:rsidP="00A008D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A008D4">
                    <w:rPr>
                      <w:rFonts w:eastAsiaTheme="minorHAnsi" w:cs="Calibri"/>
                      <w:color w:val="000000"/>
                      <w:lang w:val="en-US"/>
                    </w:rPr>
                    <w:t>**</w:t>
                  </w:r>
                  <w:r w:rsidRPr="00A008D4">
                    <w:rPr>
                      <w:rFonts w:ascii="Segoe UI Symbol" w:eastAsiaTheme="minorHAnsi" w:hAnsi="Segoe UI Symbol" w:cs="Segoe UI Symbol"/>
                      <w:color w:val="000000"/>
                      <w:lang w:val="en-US"/>
                    </w:rPr>
                    <w:t>⁠</w:t>
                  </w:r>
                  <w:r w:rsidRPr="00A008D4">
                    <w:rPr>
                      <w:rFonts w:eastAsiaTheme="minorHAnsi" w:cs="Calibri"/>
                      <w:color w:val="000000"/>
                      <w:lang w:val="en-US"/>
                    </w:rPr>
                    <w:t>A “Note of Phyto” must be provided, expressly referencing the Phytosanitary Certificate number and stating both the name of the Exporter and the Seller.</w:t>
                  </w:r>
                </w:p>
                <w:p w14:paraId="6178B7D9" w14:textId="77777777" w:rsidR="00A008D4" w:rsidRPr="00A008D4" w:rsidRDefault="00A008D4" w:rsidP="00A008D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A008D4">
                    <w:rPr>
                      <w:rFonts w:eastAsiaTheme="minorHAnsi" w:cs="Calibri"/>
                      <w:color w:val="000000"/>
                      <w:lang w:val="en-US"/>
                    </w:rPr>
                    <w:t>**</w:t>
                  </w:r>
                  <w:r w:rsidRPr="00A008D4">
                    <w:rPr>
                      <w:rFonts w:ascii="Segoe UI Symbol" w:eastAsiaTheme="minorHAnsi" w:hAnsi="Segoe UI Symbol" w:cs="Segoe UI Symbol"/>
                      <w:color w:val="000000"/>
                      <w:lang w:val="en-US"/>
                    </w:rPr>
                    <w:t>⁠</w:t>
                  </w:r>
                  <w:r w:rsidRPr="00A008D4">
                    <w:rPr>
                      <w:rFonts w:eastAsiaTheme="minorHAnsi" w:cs="Calibri"/>
                      <w:color w:val="000000"/>
                      <w:lang w:val="en-US"/>
                    </w:rPr>
                    <w:t>In the absence of a “Note of Phyto”, a commercial invoice issued between the Exporter and the Seller must be submitted. Disclosure of the price is not mandatory.</w:t>
                  </w:r>
                </w:p>
                <w:p w14:paraId="667F93EC" w14:textId="77777777" w:rsidR="00A008D4" w:rsidRPr="00794C83" w:rsidRDefault="00A008D4" w:rsidP="0067488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Theme="minorHAnsi" w:cs="Calibri"/>
                      <w:color w:val="000000"/>
                      <w:lang w:val="en-US"/>
                    </w:rPr>
                  </w:pPr>
                </w:p>
                <w:p w14:paraId="6B957BFF" w14:textId="6CFFB1A1" w:rsidR="00D86DF3" w:rsidRPr="00DA7DF9" w:rsidRDefault="00D86DF3" w:rsidP="00DD1F1B">
                  <w:pPr>
                    <w:pStyle w:val="NoSpacing"/>
                    <w:framePr w:hSpace="141" w:wrap="around" w:vAnchor="text" w:hAnchor="margin" w:xAlign="center" w:y="78"/>
                    <w:suppressOverlap/>
                    <w:rPr>
                      <w:color w:val="000000" w:themeColor="text1"/>
                      <w:lang w:val="it-IT"/>
                    </w:rPr>
                  </w:pPr>
                </w:p>
              </w:tc>
            </w:tr>
          </w:tbl>
          <w:p w14:paraId="2B46B0E9" w14:textId="77777777" w:rsidR="00A7318C" w:rsidRPr="0061344B" w:rsidRDefault="00A7318C" w:rsidP="00A7318C">
            <w:pPr>
              <w:pStyle w:val="NoSpacing"/>
              <w:rPr>
                <w:color w:val="FF0000"/>
              </w:rPr>
            </w:pPr>
          </w:p>
        </w:tc>
      </w:tr>
    </w:tbl>
    <w:p w14:paraId="07DB708C" w14:textId="77777777" w:rsidR="00AD7F06" w:rsidRPr="0061344B" w:rsidRDefault="00AD7F06" w:rsidP="000D2456">
      <w:pPr>
        <w:rPr>
          <w:rFonts w:asciiTheme="minorHAnsi" w:hAnsiTheme="minorHAnsi" w:cs="Calibri"/>
        </w:rPr>
      </w:pPr>
    </w:p>
    <w:tbl>
      <w:tblPr>
        <w:tblpPr w:leftFromText="141" w:rightFromText="141" w:vertAnchor="text" w:horzAnchor="margin" w:tblpXSpec="center" w:tblpY="78"/>
        <w:tblOverlap w:val="never"/>
        <w:tblW w:w="1020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3402"/>
        <w:gridCol w:w="3827"/>
      </w:tblGrid>
      <w:tr w:rsidR="009F3499" w:rsidRPr="0061344B" w14:paraId="01B44BB9" w14:textId="77777777" w:rsidTr="00B0636F">
        <w:trPr>
          <w:trHeight w:val="553"/>
        </w:trPr>
        <w:tc>
          <w:tcPr>
            <w:tcW w:w="2974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</w:tcPr>
          <w:p w14:paraId="676AA2D6" w14:textId="62720FCD" w:rsidR="009F3499" w:rsidRPr="0061344B" w:rsidRDefault="00A7318C" w:rsidP="00B0636F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 xml:space="preserve">               ITEM NO #</w:t>
            </w:r>
            <w:r w:rsidR="00A50CC8"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>6</w:t>
            </w:r>
          </w:p>
        </w:tc>
        <w:tc>
          <w:tcPr>
            <w:tcW w:w="3402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</w:tcPr>
          <w:p w14:paraId="00F5DB9D" w14:textId="77777777" w:rsidR="009F3499" w:rsidRPr="0061344B" w:rsidRDefault="009F3499" w:rsidP="00B063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</w:tcPr>
          <w:p w14:paraId="72F6D0C7" w14:textId="77777777" w:rsidR="009F3499" w:rsidRPr="0061344B" w:rsidRDefault="009F3499" w:rsidP="00B063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9F3499" w:rsidRPr="0061344B" w14:paraId="3343F8CE" w14:textId="77777777" w:rsidTr="00B0636F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right w:val="single" w:sz="2" w:space="0" w:color="008000"/>
            </w:tcBorders>
            <w:shd w:val="clear" w:color="auto" w:fill="FFFFFF"/>
            <w:vAlign w:val="center"/>
          </w:tcPr>
          <w:p w14:paraId="7CC9A6BC" w14:textId="77777777" w:rsidR="009F3499" w:rsidRPr="0061344B" w:rsidRDefault="009F3499" w:rsidP="00B0636F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  <w:t>WEIGHT CERTIFICATE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</w:tcPr>
          <w:p w14:paraId="5F0E72C8" w14:textId="5E109D91" w:rsidR="009F3499" w:rsidRPr="0061344B" w:rsidRDefault="009F3499" w:rsidP="00B063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</w:tcPr>
          <w:p w14:paraId="48565692" w14:textId="5CE4285F" w:rsidR="009F3499" w:rsidRPr="0061344B" w:rsidRDefault="00DF06BD" w:rsidP="00B063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</w:tr>
      <w:tr w:rsidR="009F3499" w:rsidRPr="0061344B" w14:paraId="71F42E18" w14:textId="77777777" w:rsidTr="00B0636F">
        <w:trPr>
          <w:trHeight w:val="414"/>
        </w:trPr>
        <w:tc>
          <w:tcPr>
            <w:tcW w:w="10203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998"/>
            </w:tblGrid>
            <w:tr w:rsidR="00DD1F1B" w:rsidRPr="0061344B" w14:paraId="6B89A8A4" w14:textId="77777777">
              <w:trPr>
                <w:trHeight w:val="250"/>
              </w:trPr>
              <w:tc>
                <w:tcPr>
                  <w:tcW w:w="9998" w:type="dxa"/>
                </w:tcPr>
                <w:p w14:paraId="51ACC18A" w14:textId="0E6AC7C4" w:rsidR="00DD1F1B" w:rsidRPr="0061344B" w:rsidRDefault="00DD1F1B" w:rsidP="00566F7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lastRenderedPageBreak/>
                    <w:t xml:space="preserve">WEIGHT </w:t>
                  </w:r>
                  <w:proofErr w:type="gramStart"/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CERTIFICATE </w:t>
                  </w:r>
                  <w:r w:rsidR="001F4485"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 ISSUED</w:t>
                  </w:r>
                  <w:proofErr w:type="gramEnd"/>
                  <w:r w:rsidR="001F4485"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 BY A GAFTA MEMBER SURVEYOR.</w:t>
                  </w:r>
                </w:p>
              </w:tc>
            </w:tr>
          </w:tbl>
          <w:p w14:paraId="1B178FCB" w14:textId="77777777" w:rsidR="009F3499" w:rsidRPr="0061344B" w:rsidRDefault="009F3499" w:rsidP="00A7318C">
            <w:pPr>
              <w:pStyle w:val="NoSpacing"/>
              <w:tabs>
                <w:tab w:val="left" w:pos="3492"/>
              </w:tabs>
              <w:rPr>
                <w:rFonts w:cs="Calibri"/>
                <w:color w:val="000000" w:themeColor="text1"/>
              </w:rPr>
            </w:pPr>
          </w:p>
        </w:tc>
      </w:tr>
    </w:tbl>
    <w:p w14:paraId="00C151B5" w14:textId="77777777" w:rsidR="00DA6A7B" w:rsidRPr="0061344B" w:rsidRDefault="00DA6A7B" w:rsidP="000D2456">
      <w:pPr>
        <w:rPr>
          <w:rFonts w:asciiTheme="minorHAnsi" w:hAnsiTheme="minorHAnsi" w:cs="Calibri"/>
        </w:rPr>
      </w:pPr>
    </w:p>
    <w:tbl>
      <w:tblPr>
        <w:tblpPr w:leftFromText="141" w:rightFromText="141" w:vertAnchor="text" w:horzAnchor="margin" w:tblpXSpec="center" w:tblpY="78"/>
        <w:tblOverlap w:val="never"/>
        <w:tblW w:w="1020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3402"/>
        <w:gridCol w:w="3827"/>
      </w:tblGrid>
      <w:tr w:rsidR="006B101D" w:rsidRPr="0061344B" w14:paraId="30A8491E" w14:textId="77777777" w:rsidTr="00B0636F">
        <w:trPr>
          <w:trHeight w:val="553"/>
        </w:trPr>
        <w:tc>
          <w:tcPr>
            <w:tcW w:w="2974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</w:tcPr>
          <w:p w14:paraId="73C3D01A" w14:textId="23BDD9CA" w:rsidR="006B101D" w:rsidRPr="0061344B" w:rsidRDefault="00A7318C" w:rsidP="00B0636F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 xml:space="preserve">               ITEM NO #</w:t>
            </w:r>
            <w:r w:rsidR="00A50CC8"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>7</w:t>
            </w:r>
          </w:p>
        </w:tc>
        <w:tc>
          <w:tcPr>
            <w:tcW w:w="3402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</w:tcPr>
          <w:p w14:paraId="3A1369E2" w14:textId="77777777" w:rsidR="006B101D" w:rsidRPr="0061344B" w:rsidRDefault="006B101D" w:rsidP="00B063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</w:tcPr>
          <w:p w14:paraId="15D1E76F" w14:textId="77777777" w:rsidR="006B101D" w:rsidRPr="0061344B" w:rsidRDefault="006B101D" w:rsidP="00B063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6B101D" w:rsidRPr="0061344B" w14:paraId="23A11319" w14:textId="77777777" w:rsidTr="00B0636F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right w:val="single" w:sz="2" w:space="0" w:color="008000"/>
            </w:tcBorders>
            <w:shd w:val="clear" w:color="auto" w:fill="FFFFFF"/>
            <w:vAlign w:val="center"/>
          </w:tcPr>
          <w:p w14:paraId="4309DBCA" w14:textId="3F1358F3" w:rsidR="006B101D" w:rsidRPr="00A1235A" w:rsidRDefault="00DD1F1B" w:rsidP="00B0636F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</w:pPr>
            <w:r w:rsidRPr="00A1235A"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>QUALITY</w:t>
            </w:r>
            <w:r w:rsidR="006B101D" w:rsidRPr="00A1235A"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 xml:space="preserve"> </w:t>
            </w:r>
            <w:r w:rsidR="00A1235A" w:rsidRPr="00A1235A"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 xml:space="preserve">AND CONDITION </w:t>
            </w:r>
            <w:r w:rsidR="006B101D" w:rsidRPr="00A1235A"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>CERTIFICATE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</w:tcPr>
          <w:p w14:paraId="6C41B0B1" w14:textId="5FFC6EF0" w:rsidR="006B101D" w:rsidRPr="0061344B" w:rsidRDefault="006B101D" w:rsidP="00B063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</w:tcPr>
          <w:p w14:paraId="2F246E1D" w14:textId="092972D8" w:rsidR="006B101D" w:rsidRPr="0061344B" w:rsidRDefault="00DF06BD" w:rsidP="00B063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</w:tr>
      <w:tr w:rsidR="006B101D" w:rsidRPr="0061344B" w14:paraId="6FB8D839" w14:textId="77777777" w:rsidTr="00B0636F">
        <w:trPr>
          <w:trHeight w:val="414"/>
        </w:trPr>
        <w:tc>
          <w:tcPr>
            <w:tcW w:w="10203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998"/>
            </w:tblGrid>
            <w:tr w:rsidR="00DD1F1B" w:rsidRPr="0061344B" w14:paraId="73AEA74C" w14:textId="77777777">
              <w:trPr>
                <w:trHeight w:val="250"/>
              </w:trPr>
              <w:tc>
                <w:tcPr>
                  <w:tcW w:w="9998" w:type="dxa"/>
                </w:tcPr>
                <w:p w14:paraId="75666146" w14:textId="0D2525F0" w:rsidR="00DD1F1B" w:rsidRPr="0061344B" w:rsidRDefault="00DD1F1B" w:rsidP="00566F7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QUALITY </w:t>
                  </w:r>
                  <w:proofErr w:type="gramStart"/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CERTIFICATE </w:t>
                  </w:r>
                  <w:r w:rsidR="001F4485"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 ISSUED</w:t>
                  </w:r>
                  <w:proofErr w:type="gramEnd"/>
                  <w:r w:rsidR="001F4485"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 BY A GAFTA MEMBER SURVEYOR.</w:t>
                  </w:r>
                </w:p>
              </w:tc>
            </w:tr>
          </w:tbl>
          <w:p w14:paraId="0E550BF8" w14:textId="77777777" w:rsidR="00A7318C" w:rsidRPr="0061344B" w:rsidRDefault="00A7318C" w:rsidP="00A7318C">
            <w:pPr>
              <w:pStyle w:val="NoSpacing"/>
              <w:rPr>
                <w:rFonts w:cs="Calibri"/>
                <w:color w:val="000000" w:themeColor="text1"/>
              </w:rPr>
            </w:pPr>
          </w:p>
        </w:tc>
      </w:tr>
    </w:tbl>
    <w:p w14:paraId="389ABBD7" w14:textId="77777777" w:rsidR="00DA6A7B" w:rsidRPr="0061344B" w:rsidRDefault="00DA6A7B" w:rsidP="00B95DEA">
      <w:pPr>
        <w:rPr>
          <w:rFonts w:asciiTheme="minorHAnsi" w:hAnsiTheme="minorHAnsi" w:cs="Calibri"/>
        </w:rPr>
      </w:pPr>
    </w:p>
    <w:p w14:paraId="3F1A278F" w14:textId="77777777" w:rsidR="001263D7" w:rsidRDefault="001263D7" w:rsidP="00636CF3">
      <w:pPr>
        <w:rPr>
          <w:rFonts w:asciiTheme="minorHAnsi" w:hAnsiTheme="minorHAnsi" w:cs="Calibri"/>
        </w:rPr>
      </w:pPr>
    </w:p>
    <w:p w14:paraId="3C24924D" w14:textId="77777777" w:rsidR="002A5666" w:rsidRPr="0061344B" w:rsidRDefault="002A5666" w:rsidP="00636CF3">
      <w:pPr>
        <w:rPr>
          <w:rFonts w:asciiTheme="minorHAnsi" w:hAnsiTheme="minorHAnsi" w:cs="Calibri"/>
        </w:rPr>
      </w:pPr>
    </w:p>
    <w:tbl>
      <w:tblPr>
        <w:tblpPr w:leftFromText="141" w:rightFromText="141" w:vertAnchor="text" w:horzAnchor="margin" w:tblpXSpec="center" w:tblpY="78"/>
        <w:tblOverlap w:val="never"/>
        <w:tblW w:w="1020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3402"/>
        <w:gridCol w:w="3827"/>
      </w:tblGrid>
      <w:tr w:rsidR="00B95DEA" w:rsidRPr="0061344B" w14:paraId="26CBC468" w14:textId="77777777" w:rsidTr="009E5B6F">
        <w:trPr>
          <w:trHeight w:val="553"/>
        </w:trPr>
        <w:tc>
          <w:tcPr>
            <w:tcW w:w="2974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</w:tcPr>
          <w:p w14:paraId="38770C5C" w14:textId="2A0C2DD7" w:rsidR="00B95DEA" w:rsidRPr="0061344B" w:rsidRDefault="0027073E" w:rsidP="009E5B6F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 xml:space="preserve">               ITEM NO #</w:t>
            </w:r>
            <w:r w:rsidR="009B3161">
              <w:rPr>
                <w:rFonts w:asciiTheme="minorHAnsi" w:hAnsiTheme="minorHAnsi" w:cs="Calibri"/>
                <w:b/>
                <w:color w:val="008000"/>
                <w:szCs w:val="24"/>
              </w:rPr>
              <w:t>8</w:t>
            </w:r>
          </w:p>
        </w:tc>
        <w:tc>
          <w:tcPr>
            <w:tcW w:w="3402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</w:tcPr>
          <w:p w14:paraId="4A22057B" w14:textId="77777777" w:rsidR="00B95DEA" w:rsidRPr="0061344B" w:rsidRDefault="00B95DEA" w:rsidP="009E5B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</w:tcPr>
          <w:p w14:paraId="16391448" w14:textId="77777777" w:rsidR="00B95DEA" w:rsidRPr="0061344B" w:rsidRDefault="00B95DEA" w:rsidP="009E5B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B95DEA" w:rsidRPr="0061344B" w14:paraId="721A7259" w14:textId="77777777" w:rsidTr="009E5B6F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right w:val="single" w:sz="2" w:space="0" w:color="008000"/>
            </w:tcBorders>
            <w:shd w:val="clear" w:color="auto" w:fill="FFFFFF"/>
            <w:vAlign w:val="center"/>
          </w:tcPr>
          <w:p w14:paraId="723A90BC" w14:textId="77777777" w:rsidR="00B95DEA" w:rsidRPr="0061344B" w:rsidRDefault="00DD1F1B" w:rsidP="00636CF3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>HOLD CLEANLINESS CERTIFICATE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</w:tcPr>
          <w:p w14:paraId="4BCF7D06" w14:textId="16278B88" w:rsidR="00B95DEA" w:rsidRPr="0061344B" w:rsidRDefault="00B95DEA" w:rsidP="009E5B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</w:tcPr>
          <w:p w14:paraId="71FC2B6A" w14:textId="2E1A9124" w:rsidR="00B95DEA" w:rsidRPr="0061344B" w:rsidRDefault="00DF06BD" w:rsidP="009E5B6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</w:tr>
      <w:tr w:rsidR="00B95DEA" w:rsidRPr="0061344B" w14:paraId="39FDE1CF" w14:textId="77777777" w:rsidTr="009E5B6F">
        <w:trPr>
          <w:trHeight w:val="414"/>
        </w:trPr>
        <w:tc>
          <w:tcPr>
            <w:tcW w:w="10203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506"/>
            </w:tblGrid>
            <w:tr w:rsidR="00DD1F1B" w:rsidRPr="0061344B" w14:paraId="04D4B702" w14:textId="77777777">
              <w:trPr>
                <w:trHeight w:val="110"/>
              </w:trPr>
              <w:tc>
                <w:tcPr>
                  <w:tcW w:w="9506" w:type="dxa"/>
                </w:tcPr>
                <w:p w14:paraId="7BA1AF73" w14:textId="08818EB2" w:rsidR="00DD1F1B" w:rsidRPr="0061344B" w:rsidRDefault="00DD1F1B" w:rsidP="00566F7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HOLD CLEANLINESS </w:t>
                  </w:r>
                  <w:proofErr w:type="gramStart"/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t>CERTIFICATE</w:t>
                  </w:r>
                  <w:r w:rsidR="001F4485"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  ISSUED</w:t>
                  </w:r>
                  <w:proofErr w:type="gramEnd"/>
                  <w:r w:rsidR="001F4485"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 BY A GAFTA MEMBER SURVEYOR.</w:t>
                  </w:r>
                </w:p>
              </w:tc>
            </w:tr>
          </w:tbl>
          <w:p w14:paraId="6F7D6E50" w14:textId="77777777" w:rsidR="00636CF3" w:rsidRPr="0061344B" w:rsidRDefault="00636CF3" w:rsidP="00636CF3">
            <w:pPr>
              <w:pStyle w:val="NoSpacing"/>
              <w:rPr>
                <w:rFonts w:cs="Calibri"/>
                <w:color w:val="000000" w:themeColor="text1"/>
              </w:rPr>
            </w:pPr>
          </w:p>
        </w:tc>
      </w:tr>
    </w:tbl>
    <w:p w14:paraId="0399724C" w14:textId="77777777" w:rsidR="00C849B3" w:rsidRPr="0061344B" w:rsidRDefault="00C849B3" w:rsidP="0027073E">
      <w:pPr>
        <w:rPr>
          <w:rFonts w:asciiTheme="minorHAnsi" w:hAnsiTheme="minorHAnsi" w:cs="Calibri"/>
        </w:rPr>
      </w:pPr>
    </w:p>
    <w:tbl>
      <w:tblPr>
        <w:tblpPr w:leftFromText="141" w:rightFromText="141" w:vertAnchor="text" w:horzAnchor="margin" w:tblpXSpec="center" w:tblpY="78"/>
        <w:tblOverlap w:val="never"/>
        <w:tblW w:w="1020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3402"/>
        <w:gridCol w:w="3827"/>
      </w:tblGrid>
      <w:tr w:rsidR="0027073E" w:rsidRPr="0061344B" w14:paraId="5082E47F" w14:textId="77777777" w:rsidTr="00994A98">
        <w:trPr>
          <w:trHeight w:val="553"/>
        </w:trPr>
        <w:tc>
          <w:tcPr>
            <w:tcW w:w="2974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</w:tcPr>
          <w:p w14:paraId="507D207B" w14:textId="79571564" w:rsidR="0027073E" w:rsidRPr="0061344B" w:rsidRDefault="0027073E" w:rsidP="00994A98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 xml:space="preserve">               ITEM NO #</w:t>
            </w:r>
            <w:r w:rsidR="009B3161">
              <w:rPr>
                <w:rFonts w:asciiTheme="minorHAnsi" w:hAnsiTheme="minorHAnsi" w:cs="Calibri"/>
                <w:b/>
                <w:color w:val="008000"/>
                <w:szCs w:val="24"/>
              </w:rPr>
              <w:t>9</w:t>
            </w:r>
          </w:p>
        </w:tc>
        <w:tc>
          <w:tcPr>
            <w:tcW w:w="3402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</w:tcPr>
          <w:p w14:paraId="6B53F076" w14:textId="77777777" w:rsidR="0027073E" w:rsidRPr="0061344B" w:rsidRDefault="0027073E" w:rsidP="00994A98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</w:tcPr>
          <w:p w14:paraId="0E3CE0A5" w14:textId="77777777" w:rsidR="0027073E" w:rsidRPr="0061344B" w:rsidRDefault="0027073E" w:rsidP="00994A98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27073E" w:rsidRPr="0061344B" w14:paraId="60272DB4" w14:textId="77777777" w:rsidTr="00994A98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right w:val="single" w:sz="2" w:space="0" w:color="008000"/>
            </w:tcBorders>
            <w:shd w:val="clear" w:color="auto" w:fill="FFFFFF"/>
            <w:vAlign w:val="center"/>
          </w:tcPr>
          <w:p w14:paraId="4884ABB6" w14:textId="77777777" w:rsidR="0027073E" w:rsidRPr="0061344B" w:rsidRDefault="00DD1F1B" w:rsidP="00994A98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>HOLD SEALING CERTIFICATE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</w:tcPr>
          <w:p w14:paraId="24BC3B36" w14:textId="12298644" w:rsidR="0027073E" w:rsidRPr="0061344B" w:rsidRDefault="0027073E" w:rsidP="00994A98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</w:tcPr>
          <w:p w14:paraId="64385524" w14:textId="27F8E302" w:rsidR="0027073E" w:rsidRPr="0061344B" w:rsidRDefault="00DF06BD" w:rsidP="00994A98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</w:tr>
      <w:tr w:rsidR="0027073E" w:rsidRPr="0061344B" w14:paraId="2998127D" w14:textId="77777777" w:rsidTr="00994A98">
        <w:trPr>
          <w:trHeight w:val="414"/>
        </w:trPr>
        <w:tc>
          <w:tcPr>
            <w:tcW w:w="10203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655"/>
            </w:tblGrid>
            <w:tr w:rsidR="00DD1F1B" w:rsidRPr="0061344B" w14:paraId="610E3744" w14:textId="77777777">
              <w:trPr>
                <w:trHeight w:val="110"/>
              </w:trPr>
              <w:tc>
                <w:tcPr>
                  <w:tcW w:w="7655" w:type="dxa"/>
                </w:tcPr>
                <w:p w14:paraId="5A11343F" w14:textId="0B77DDDE" w:rsidR="00DD1F1B" w:rsidRPr="0061344B" w:rsidRDefault="00DD1F1B" w:rsidP="00566F79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HOLD SEALING </w:t>
                  </w:r>
                  <w:proofErr w:type="gramStart"/>
                  <w:r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CERTIFICATE </w:t>
                  </w:r>
                  <w:r w:rsidR="001F4485"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 ISSUED</w:t>
                  </w:r>
                  <w:proofErr w:type="gramEnd"/>
                  <w:r w:rsidR="001F4485" w:rsidRPr="0061344B">
                    <w:rPr>
                      <w:rFonts w:eastAsiaTheme="minorHAnsi" w:cs="Calibri"/>
                      <w:color w:val="000000"/>
                      <w:lang w:val="en-US"/>
                    </w:rPr>
                    <w:t xml:space="preserve"> BY A GAFTA MEMBER SURVEYOR.</w:t>
                  </w:r>
                </w:p>
              </w:tc>
            </w:tr>
            <w:tr w:rsidR="00DD1F1B" w:rsidRPr="0061344B" w14:paraId="1C97B673" w14:textId="77777777">
              <w:trPr>
                <w:trHeight w:val="110"/>
              </w:trPr>
              <w:tc>
                <w:tcPr>
                  <w:tcW w:w="7655" w:type="dxa"/>
                </w:tcPr>
                <w:p w14:paraId="796B187F" w14:textId="77777777" w:rsidR="00DD1F1B" w:rsidRPr="0061344B" w:rsidRDefault="00DD1F1B" w:rsidP="00DD1F1B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</w:p>
              </w:tc>
            </w:tr>
          </w:tbl>
          <w:p w14:paraId="033F2C6D" w14:textId="77777777" w:rsidR="0027073E" w:rsidRPr="0061344B" w:rsidRDefault="0027073E" w:rsidP="0027073E">
            <w:pPr>
              <w:pStyle w:val="NoSpacing"/>
              <w:rPr>
                <w:rFonts w:cs="Calibri"/>
                <w:color w:val="000000" w:themeColor="text1"/>
              </w:rPr>
            </w:pPr>
          </w:p>
        </w:tc>
      </w:tr>
    </w:tbl>
    <w:p w14:paraId="70B7F47F" w14:textId="77777777" w:rsidR="00601C22" w:rsidRPr="0061344B" w:rsidRDefault="00601C22" w:rsidP="00DD1F1B">
      <w:pPr>
        <w:rPr>
          <w:rFonts w:asciiTheme="minorHAnsi" w:hAnsiTheme="minorHAnsi" w:cs="Calibri"/>
        </w:rPr>
      </w:pPr>
    </w:p>
    <w:tbl>
      <w:tblPr>
        <w:tblpPr w:leftFromText="141" w:rightFromText="141" w:vertAnchor="text" w:horzAnchor="margin" w:tblpXSpec="center" w:tblpY="78"/>
        <w:tblOverlap w:val="never"/>
        <w:tblW w:w="1020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3402"/>
        <w:gridCol w:w="3827"/>
      </w:tblGrid>
      <w:tr w:rsidR="00DD1F1B" w:rsidRPr="0061344B" w14:paraId="5CC751D6" w14:textId="77777777" w:rsidTr="00AC05BF">
        <w:trPr>
          <w:trHeight w:val="553"/>
        </w:trPr>
        <w:tc>
          <w:tcPr>
            <w:tcW w:w="2974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</w:tcPr>
          <w:p w14:paraId="7D58B138" w14:textId="57A54FF1" w:rsidR="00DD1F1B" w:rsidRPr="0061344B" w:rsidRDefault="00DD1F1B" w:rsidP="00AC05BF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 xml:space="preserve">               ITEM NO #1</w:t>
            </w:r>
            <w:r w:rsidR="009B3161">
              <w:rPr>
                <w:rFonts w:asciiTheme="minorHAnsi" w:hAnsiTheme="minorHAnsi" w:cs="Calibri"/>
                <w:b/>
                <w:color w:val="008000"/>
                <w:szCs w:val="24"/>
              </w:rPr>
              <w:t>0</w:t>
            </w:r>
          </w:p>
        </w:tc>
        <w:tc>
          <w:tcPr>
            <w:tcW w:w="3402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</w:tcPr>
          <w:p w14:paraId="4E93B990" w14:textId="77777777" w:rsidR="00DD1F1B" w:rsidRPr="0061344B" w:rsidRDefault="00DD1F1B" w:rsidP="00AC05B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</w:tcPr>
          <w:p w14:paraId="1442ABD9" w14:textId="77777777" w:rsidR="00DD1F1B" w:rsidRPr="0061344B" w:rsidRDefault="00DD1F1B" w:rsidP="00AC05B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DD1F1B" w:rsidRPr="0061344B" w14:paraId="28B5F542" w14:textId="77777777" w:rsidTr="00AC05BF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right w:val="single" w:sz="2" w:space="0" w:color="008000"/>
            </w:tcBorders>
            <w:shd w:val="clear" w:color="auto" w:fill="FFFFFF"/>
            <w:vAlign w:val="center"/>
          </w:tcPr>
          <w:p w14:paraId="659B6CCF" w14:textId="77777777" w:rsidR="00DD1F1B" w:rsidRPr="0061344B" w:rsidRDefault="00DD1F1B" w:rsidP="00AC05BF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>NON-RADIATION CERTIFICATE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</w:tcPr>
          <w:p w14:paraId="16AA3AE3" w14:textId="77777777" w:rsidR="00DD1F1B" w:rsidRPr="0061344B" w:rsidRDefault="00DD1F1B" w:rsidP="00AC05B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</w:tcPr>
          <w:p w14:paraId="1BA1C958" w14:textId="77777777" w:rsidR="00DD1F1B" w:rsidRPr="0061344B" w:rsidRDefault="00DD1F1B" w:rsidP="00AC05BF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2</w:t>
            </w:r>
          </w:p>
        </w:tc>
      </w:tr>
      <w:tr w:rsidR="00DD1F1B" w:rsidRPr="0061344B" w14:paraId="2ABED3BB" w14:textId="77777777" w:rsidTr="00AC05BF">
        <w:trPr>
          <w:trHeight w:val="414"/>
        </w:trPr>
        <w:tc>
          <w:tcPr>
            <w:tcW w:w="10203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655"/>
            </w:tblGrid>
            <w:tr w:rsidR="00DD1F1B" w:rsidRPr="0061344B" w14:paraId="70428F8B" w14:textId="77777777" w:rsidTr="00AC05BF">
              <w:trPr>
                <w:trHeight w:val="110"/>
              </w:trPr>
              <w:tc>
                <w:tcPr>
                  <w:tcW w:w="7655" w:type="dxa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9998"/>
                  </w:tblGrid>
                  <w:tr w:rsidR="00DD1F1B" w:rsidRPr="0061344B" w14:paraId="61436880" w14:textId="77777777">
                    <w:trPr>
                      <w:trHeight w:val="250"/>
                    </w:trPr>
                    <w:tc>
                      <w:tcPr>
                        <w:tcW w:w="9998" w:type="dxa"/>
                      </w:tcPr>
                      <w:p w14:paraId="678EB8F8" w14:textId="4CD9B41D" w:rsidR="00566F79" w:rsidRPr="0061344B" w:rsidRDefault="00DD1F1B" w:rsidP="00566F79">
                        <w:pPr>
                          <w:framePr w:hSpace="141" w:wrap="around" w:vAnchor="text" w:hAnchor="margin" w:xAlign="center" w:y="78"/>
                          <w:autoSpaceDE w:val="0"/>
                          <w:autoSpaceDN w:val="0"/>
                          <w:adjustRightInd w:val="0"/>
                          <w:spacing w:after="0" w:line="240" w:lineRule="auto"/>
                          <w:suppressOverlap/>
                          <w:rPr>
                            <w:rFonts w:eastAsiaTheme="minorHAnsi" w:cs="Calibri"/>
                            <w:color w:val="000000"/>
                            <w:lang w:val="en-US"/>
                          </w:rPr>
                        </w:pPr>
                        <w:r w:rsidRPr="0061344B">
                          <w:rPr>
                            <w:rFonts w:eastAsiaTheme="minorHAnsi" w:cs="Calibri"/>
                            <w:color w:val="000000"/>
                            <w:lang w:val="en-US"/>
                          </w:rPr>
                          <w:t xml:space="preserve">NON-RADIATION CERTIFICATE, ISSUED BY </w:t>
                        </w:r>
                        <w:r w:rsidR="004E4819" w:rsidRPr="0061344B">
                          <w:rPr>
                            <w:rFonts w:eastAsiaTheme="minorHAnsi" w:cs="Calibri"/>
                            <w:color w:val="000000"/>
                            <w:lang w:val="en-US"/>
                          </w:rPr>
                          <w:t>OFFICIAL AUTHORITY</w:t>
                        </w:r>
                        <w:r w:rsidR="00566F79" w:rsidRPr="0061344B">
                          <w:rPr>
                            <w:rFonts w:eastAsiaTheme="minorHAnsi" w:cs="Calibri"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  <w:p w14:paraId="695AF3AF" w14:textId="77777777" w:rsidR="00DD1F1B" w:rsidRPr="0061344B" w:rsidRDefault="00DD1F1B" w:rsidP="00566F79">
                        <w:pPr>
                          <w:framePr w:hSpace="141" w:wrap="around" w:vAnchor="text" w:hAnchor="margin" w:xAlign="center" w:y="78"/>
                          <w:autoSpaceDE w:val="0"/>
                          <w:autoSpaceDN w:val="0"/>
                          <w:adjustRightInd w:val="0"/>
                          <w:spacing w:after="0" w:line="240" w:lineRule="auto"/>
                          <w:suppressOverlap/>
                          <w:rPr>
                            <w:rFonts w:eastAsiaTheme="minorHAnsi" w:cs="Calibri"/>
                            <w:color w:val="000000"/>
                            <w:lang w:val="en-US"/>
                          </w:rPr>
                        </w:pPr>
                        <w:r w:rsidRPr="0061344B">
                          <w:rPr>
                            <w:rFonts w:eastAsiaTheme="minorHAnsi" w:cs="Calibri"/>
                            <w:color w:val="000000"/>
                            <w:lang w:val="en-US"/>
                          </w:rPr>
                          <w:t xml:space="preserve">INDICATING THAT THE RADIATION IS WITHIN THE INTERNATIONAL LIMITS. </w:t>
                        </w:r>
                      </w:p>
                    </w:tc>
                  </w:tr>
                </w:tbl>
                <w:p w14:paraId="720CCDDD" w14:textId="77777777" w:rsidR="00DD1F1B" w:rsidRPr="0061344B" w:rsidRDefault="00DD1F1B" w:rsidP="00AC05BF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</w:p>
              </w:tc>
            </w:tr>
            <w:tr w:rsidR="00DD1F1B" w:rsidRPr="0061344B" w14:paraId="7212CE8D" w14:textId="77777777" w:rsidTr="00AC05BF">
              <w:trPr>
                <w:trHeight w:val="110"/>
              </w:trPr>
              <w:tc>
                <w:tcPr>
                  <w:tcW w:w="7655" w:type="dxa"/>
                </w:tcPr>
                <w:p w14:paraId="4489B5DE" w14:textId="77777777" w:rsidR="00DD1F1B" w:rsidRPr="0061344B" w:rsidRDefault="00DD1F1B" w:rsidP="00AC05BF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</w:p>
              </w:tc>
            </w:tr>
          </w:tbl>
          <w:p w14:paraId="568AED4F" w14:textId="77777777" w:rsidR="00DD1F1B" w:rsidRPr="0061344B" w:rsidRDefault="00DD1F1B" w:rsidP="00AC05BF">
            <w:pPr>
              <w:pStyle w:val="NoSpacing"/>
              <w:rPr>
                <w:rFonts w:cs="Calibri"/>
                <w:color w:val="000000" w:themeColor="text1"/>
              </w:rPr>
            </w:pPr>
          </w:p>
        </w:tc>
      </w:tr>
    </w:tbl>
    <w:p w14:paraId="42303356" w14:textId="77777777" w:rsidR="009B3161" w:rsidRDefault="009B3161" w:rsidP="009B3161">
      <w:pPr>
        <w:rPr>
          <w:rFonts w:asciiTheme="minorHAnsi" w:hAnsiTheme="minorHAnsi" w:cs="Calibri"/>
        </w:rPr>
      </w:pPr>
    </w:p>
    <w:tbl>
      <w:tblPr>
        <w:tblpPr w:leftFromText="141" w:rightFromText="141" w:bottomFromText="200" w:vertAnchor="text" w:horzAnchor="margin" w:tblpXSpec="center" w:tblpY="78"/>
        <w:tblOverlap w:val="never"/>
        <w:tblW w:w="10200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3"/>
        <w:gridCol w:w="3401"/>
        <w:gridCol w:w="3826"/>
      </w:tblGrid>
      <w:tr w:rsidR="009B3161" w:rsidRPr="0061344B" w14:paraId="235F497A" w14:textId="77777777" w:rsidTr="00A501AB">
        <w:trPr>
          <w:trHeight w:val="553"/>
        </w:trPr>
        <w:tc>
          <w:tcPr>
            <w:tcW w:w="2973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  <w:hideMark/>
          </w:tcPr>
          <w:p w14:paraId="4E2E3A1E" w14:textId="4CC937C1" w:rsidR="009B3161" w:rsidRPr="0061344B" w:rsidRDefault="009B3161" w:rsidP="00A501AB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 xml:space="preserve">               ITEM NO #1</w:t>
            </w:r>
            <w:r w:rsidR="005E4A07">
              <w:rPr>
                <w:rFonts w:asciiTheme="minorHAnsi" w:hAnsiTheme="minorHAnsi" w:cs="Calibri"/>
                <w:b/>
                <w:color w:val="008000"/>
                <w:szCs w:val="24"/>
              </w:rPr>
              <w:t>1</w:t>
            </w:r>
          </w:p>
        </w:tc>
        <w:tc>
          <w:tcPr>
            <w:tcW w:w="3401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  <w:hideMark/>
          </w:tcPr>
          <w:p w14:paraId="5E787381" w14:textId="77777777" w:rsidR="009B3161" w:rsidRPr="0061344B" w:rsidRDefault="009B3161" w:rsidP="00A501A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6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hideMark/>
          </w:tcPr>
          <w:p w14:paraId="4DF3F733" w14:textId="77777777" w:rsidR="009B3161" w:rsidRPr="0061344B" w:rsidRDefault="009B3161" w:rsidP="00A501A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9B3161" w:rsidRPr="0061344B" w14:paraId="0CFBD6C7" w14:textId="77777777" w:rsidTr="00A501AB">
        <w:trPr>
          <w:trHeight w:val="553"/>
        </w:trPr>
        <w:tc>
          <w:tcPr>
            <w:tcW w:w="2973" w:type="dxa"/>
            <w:tcBorders>
              <w:top w:val="single" w:sz="4" w:space="0" w:color="auto"/>
              <w:left w:val="single" w:sz="2" w:space="0" w:color="008000"/>
              <w:bottom w:val="single" w:sz="6" w:space="0" w:color="002060"/>
              <w:right w:val="single" w:sz="2" w:space="0" w:color="008000"/>
            </w:tcBorders>
            <w:shd w:val="clear" w:color="auto" w:fill="FFFFFF"/>
            <w:vAlign w:val="center"/>
            <w:hideMark/>
          </w:tcPr>
          <w:p w14:paraId="1992A105" w14:textId="77777777" w:rsidR="009B3161" w:rsidRPr="0061344B" w:rsidRDefault="009B3161" w:rsidP="00A501AB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>INSURANCE CERTIFICATE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  <w:hideMark/>
          </w:tcPr>
          <w:p w14:paraId="2937EC2C" w14:textId="5E2726C4" w:rsidR="009B3161" w:rsidRPr="0061344B" w:rsidRDefault="009B3161" w:rsidP="00A501A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</w:p>
        </w:tc>
        <w:tc>
          <w:tcPr>
            <w:tcW w:w="3826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hideMark/>
          </w:tcPr>
          <w:p w14:paraId="616C2607" w14:textId="6DED886A" w:rsidR="009B3161" w:rsidRPr="0061344B" w:rsidRDefault="00DF06BD" w:rsidP="00A501A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</w:tr>
      <w:tr w:rsidR="009B3161" w:rsidRPr="0061344B" w14:paraId="3B2BEB56" w14:textId="77777777" w:rsidTr="00A501AB">
        <w:trPr>
          <w:trHeight w:val="414"/>
        </w:trPr>
        <w:tc>
          <w:tcPr>
            <w:tcW w:w="10200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  <w:hideMark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955"/>
            </w:tblGrid>
            <w:tr w:rsidR="009B3161" w:rsidRPr="0061344B" w14:paraId="4F082713" w14:textId="77777777" w:rsidTr="00A501AB">
              <w:trPr>
                <w:trHeight w:val="114"/>
              </w:trPr>
              <w:tc>
                <w:tcPr>
                  <w:tcW w:w="99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W w:w="13005" w:type="dxa"/>
                    <w:tblInd w:w="3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005"/>
                  </w:tblGrid>
                  <w:tr w:rsidR="009B3161" w:rsidRPr="0061344B" w14:paraId="12FF63A3" w14:textId="77777777" w:rsidTr="00A501AB">
                    <w:trPr>
                      <w:trHeight w:val="259"/>
                    </w:trPr>
                    <w:tc>
                      <w:tcPr>
                        <w:tcW w:w="1300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46B49EA" w14:textId="77777777" w:rsidR="009B3161" w:rsidRPr="0061344B" w:rsidRDefault="009B3161" w:rsidP="00A501AB">
                        <w:pPr>
                          <w:framePr w:hSpace="141" w:wrap="around" w:vAnchor="text" w:hAnchor="margin" w:xAlign="center" w:y="78"/>
                          <w:autoSpaceDE w:val="0"/>
                          <w:autoSpaceDN w:val="0"/>
                          <w:adjustRightInd w:val="0"/>
                          <w:spacing w:after="0" w:line="240" w:lineRule="auto"/>
                          <w:suppressOverlap/>
                          <w:rPr>
                            <w:rFonts w:eastAsiaTheme="minorHAnsi" w:cs="Calibri"/>
                            <w:color w:val="000000"/>
                            <w:lang w:val="en-US"/>
                          </w:rPr>
                        </w:pPr>
                      </w:p>
                    </w:tc>
                  </w:tr>
                </w:tbl>
                <w:p w14:paraId="6A9E1E95" w14:textId="77777777" w:rsidR="009B3161" w:rsidRPr="0061344B" w:rsidRDefault="009B3161" w:rsidP="00A501AB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</w:p>
              </w:tc>
            </w:tr>
            <w:tr w:rsidR="009B3161" w:rsidRPr="0061344B" w14:paraId="7015CCB6" w14:textId="77777777" w:rsidTr="00A501AB">
              <w:trPr>
                <w:trHeight w:val="114"/>
              </w:trPr>
              <w:tc>
                <w:tcPr>
                  <w:tcW w:w="99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6CFE1CB" w14:textId="676219D8" w:rsidR="009B3161" w:rsidRPr="0061344B" w:rsidRDefault="008B7177" w:rsidP="00A501AB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8B7177">
                    <w:rPr>
                      <w:rFonts w:eastAsiaTheme="minorHAnsi" w:cs="Calibri"/>
                      <w:color w:val="000000"/>
                    </w:rPr>
                    <w:t xml:space="preserve">Insurance Certificate (covering 102 % of the goods CIF value, all risk,   Cargo clause A, war Clause,  as per GAFTA </w:t>
                  </w:r>
                  <w:r w:rsidR="00C24CAA">
                    <w:rPr>
                      <w:rFonts w:eastAsiaTheme="minorHAnsi" w:cs="Calibri"/>
                      <w:color w:val="000000"/>
                    </w:rPr>
                    <w:t>72</w:t>
                  </w:r>
                  <w:r w:rsidRPr="008B7177">
                    <w:rPr>
                      <w:rFonts w:eastAsiaTheme="minorHAnsi" w:cs="Calibri"/>
                      <w:color w:val="000000"/>
                    </w:rPr>
                    <w:t xml:space="preserve">, but EXCLUDING war risks and  strike risks in territorial waters of </w:t>
                  </w:r>
                  <w:r w:rsidR="00F5265D">
                    <w:rPr>
                      <w:rFonts w:eastAsiaTheme="minorHAnsi" w:cs="Calibri"/>
                      <w:color w:val="000000"/>
                    </w:rPr>
                    <w:t>Russia</w:t>
                  </w:r>
                  <w:r w:rsidRPr="008B7177">
                    <w:rPr>
                      <w:rFonts w:eastAsiaTheme="minorHAnsi" w:cs="Calibri"/>
                      <w:color w:val="000000"/>
                    </w:rPr>
                    <w:t>). War risks to be covered by Insurance policy, otherwise at Sellers account.</w:t>
                  </w:r>
                </w:p>
              </w:tc>
            </w:tr>
          </w:tbl>
          <w:p w14:paraId="0F5B4327" w14:textId="77777777" w:rsidR="009B3161" w:rsidRPr="0061344B" w:rsidRDefault="009B3161" w:rsidP="00A501AB">
            <w:pPr>
              <w:pStyle w:val="NoSpacing"/>
              <w:spacing w:line="276" w:lineRule="auto"/>
              <w:rPr>
                <w:rFonts w:cs="Calibri"/>
                <w:color w:val="000000" w:themeColor="text1"/>
              </w:rPr>
            </w:pPr>
          </w:p>
        </w:tc>
      </w:tr>
    </w:tbl>
    <w:p w14:paraId="7E61EA2B" w14:textId="77777777" w:rsidR="00120A60" w:rsidRDefault="00120A60" w:rsidP="00DA6A7B">
      <w:pPr>
        <w:rPr>
          <w:rFonts w:asciiTheme="minorHAnsi" w:hAnsiTheme="minorHAnsi" w:cs="Calibri"/>
        </w:rPr>
      </w:pPr>
    </w:p>
    <w:tbl>
      <w:tblPr>
        <w:tblpPr w:leftFromText="141" w:rightFromText="141" w:bottomFromText="200" w:vertAnchor="text" w:horzAnchor="margin" w:tblpXSpec="center" w:tblpY="78"/>
        <w:tblOverlap w:val="never"/>
        <w:tblW w:w="10200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3"/>
        <w:gridCol w:w="3401"/>
        <w:gridCol w:w="3826"/>
      </w:tblGrid>
      <w:tr w:rsidR="002464B3" w:rsidRPr="0061344B" w14:paraId="16431261" w14:textId="77777777" w:rsidTr="00EF726B">
        <w:trPr>
          <w:trHeight w:val="553"/>
        </w:trPr>
        <w:tc>
          <w:tcPr>
            <w:tcW w:w="2973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  <w:hideMark/>
          </w:tcPr>
          <w:p w14:paraId="155E95BF" w14:textId="7D1EAD5C" w:rsidR="002464B3" w:rsidRPr="0061344B" w:rsidRDefault="002464B3" w:rsidP="00EF726B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lastRenderedPageBreak/>
              <w:t xml:space="preserve">               ITEM NO #1</w:t>
            </w:r>
            <w:r w:rsidR="00E0361F">
              <w:rPr>
                <w:rFonts w:asciiTheme="minorHAnsi" w:hAnsiTheme="minorHAnsi" w:cs="Calibri"/>
                <w:b/>
                <w:color w:val="008000"/>
                <w:szCs w:val="24"/>
              </w:rPr>
              <w:t>2</w:t>
            </w:r>
          </w:p>
        </w:tc>
        <w:tc>
          <w:tcPr>
            <w:tcW w:w="3401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  <w:hideMark/>
          </w:tcPr>
          <w:p w14:paraId="68A38F49" w14:textId="77777777" w:rsidR="002464B3" w:rsidRPr="0061344B" w:rsidRDefault="002464B3" w:rsidP="00EF726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6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hideMark/>
          </w:tcPr>
          <w:p w14:paraId="65BCC79F" w14:textId="77777777" w:rsidR="002464B3" w:rsidRPr="0061344B" w:rsidRDefault="002464B3" w:rsidP="00EF726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2464B3" w:rsidRPr="0061344B" w14:paraId="7768A15B" w14:textId="77777777" w:rsidTr="00EF726B">
        <w:trPr>
          <w:trHeight w:val="553"/>
        </w:trPr>
        <w:tc>
          <w:tcPr>
            <w:tcW w:w="2973" w:type="dxa"/>
            <w:tcBorders>
              <w:top w:val="single" w:sz="4" w:space="0" w:color="auto"/>
              <w:left w:val="single" w:sz="2" w:space="0" w:color="008000"/>
              <w:bottom w:val="single" w:sz="6" w:space="0" w:color="002060"/>
              <w:right w:val="single" w:sz="2" w:space="0" w:color="008000"/>
            </w:tcBorders>
            <w:shd w:val="clear" w:color="auto" w:fill="FFFFFF"/>
            <w:vAlign w:val="center"/>
            <w:hideMark/>
          </w:tcPr>
          <w:p w14:paraId="2624D122" w14:textId="2E849809" w:rsidR="002464B3" w:rsidRPr="0061344B" w:rsidRDefault="002464B3" w:rsidP="00EF726B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</w:pPr>
            <w:r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>FUMIGATION</w:t>
            </w:r>
            <w:r w:rsidRPr="0061344B"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 xml:space="preserve"> CERTIFICATE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  <w:hideMark/>
          </w:tcPr>
          <w:p w14:paraId="6D77BA2C" w14:textId="77777777" w:rsidR="002464B3" w:rsidRPr="0061344B" w:rsidRDefault="002464B3" w:rsidP="00EF726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  <w:tc>
          <w:tcPr>
            <w:tcW w:w="3826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hideMark/>
          </w:tcPr>
          <w:p w14:paraId="252E2C5D" w14:textId="77777777" w:rsidR="002464B3" w:rsidRPr="0061344B" w:rsidRDefault="002464B3" w:rsidP="00EF726B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2</w:t>
            </w:r>
          </w:p>
        </w:tc>
      </w:tr>
      <w:tr w:rsidR="002464B3" w:rsidRPr="0061344B" w14:paraId="68D7F827" w14:textId="77777777" w:rsidTr="00EF726B">
        <w:trPr>
          <w:trHeight w:val="414"/>
        </w:trPr>
        <w:tc>
          <w:tcPr>
            <w:tcW w:w="10200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  <w:hideMark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955"/>
            </w:tblGrid>
            <w:tr w:rsidR="002464B3" w:rsidRPr="0061344B" w14:paraId="1CD6AB83" w14:textId="77777777" w:rsidTr="00EF726B">
              <w:trPr>
                <w:trHeight w:val="114"/>
              </w:trPr>
              <w:tc>
                <w:tcPr>
                  <w:tcW w:w="99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W w:w="13005" w:type="dxa"/>
                    <w:tblInd w:w="3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005"/>
                  </w:tblGrid>
                  <w:tr w:rsidR="002464B3" w:rsidRPr="0061344B" w14:paraId="063EA492" w14:textId="77777777" w:rsidTr="00EF726B">
                    <w:trPr>
                      <w:trHeight w:val="259"/>
                    </w:trPr>
                    <w:tc>
                      <w:tcPr>
                        <w:tcW w:w="1300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4031B65" w14:textId="77777777" w:rsidR="002464B3" w:rsidRPr="0061344B" w:rsidRDefault="002464B3" w:rsidP="00EF726B">
                        <w:pPr>
                          <w:framePr w:hSpace="141" w:wrap="around" w:vAnchor="text" w:hAnchor="margin" w:xAlign="center" w:y="78"/>
                          <w:autoSpaceDE w:val="0"/>
                          <w:autoSpaceDN w:val="0"/>
                          <w:adjustRightInd w:val="0"/>
                          <w:spacing w:after="0" w:line="240" w:lineRule="auto"/>
                          <w:suppressOverlap/>
                          <w:rPr>
                            <w:rFonts w:eastAsiaTheme="minorHAnsi" w:cs="Calibri"/>
                            <w:color w:val="000000"/>
                            <w:lang w:val="en-US"/>
                          </w:rPr>
                        </w:pPr>
                      </w:p>
                    </w:tc>
                  </w:tr>
                </w:tbl>
                <w:p w14:paraId="2C3C3554" w14:textId="77777777" w:rsidR="002464B3" w:rsidRPr="0061344B" w:rsidRDefault="002464B3" w:rsidP="00EF726B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</w:p>
              </w:tc>
            </w:tr>
            <w:tr w:rsidR="002464B3" w:rsidRPr="0061344B" w14:paraId="7BC6B8D9" w14:textId="77777777" w:rsidTr="00EF726B">
              <w:trPr>
                <w:trHeight w:val="114"/>
              </w:trPr>
              <w:tc>
                <w:tcPr>
                  <w:tcW w:w="99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27E8BD1" w14:textId="677FFFD7" w:rsidR="002464B3" w:rsidRPr="0061344B" w:rsidRDefault="004F14F4" w:rsidP="00EF726B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  <w:r w:rsidRPr="009179E0">
                    <w:rPr>
                      <w:rFonts w:asciiTheme="minorHAnsi" w:hAnsiTheme="minorHAnsi" w:cstheme="minorHAnsi"/>
                      <w:color w:val="000000" w:themeColor="text1"/>
                    </w:rPr>
                    <w:t>FUMIGATION CERTIFICATE  ISSUED BY FUMIGATION COMPANY</w:t>
                  </w:r>
                </w:p>
              </w:tc>
            </w:tr>
          </w:tbl>
          <w:p w14:paraId="11AE5AA4" w14:textId="77777777" w:rsidR="002464B3" w:rsidRPr="0061344B" w:rsidRDefault="002464B3" w:rsidP="00EF726B">
            <w:pPr>
              <w:pStyle w:val="NoSpacing"/>
              <w:spacing w:line="276" w:lineRule="auto"/>
              <w:rPr>
                <w:rFonts w:cs="Calibri"/>
                <w:color w:val="000000" w:themeColor="text1"/>
              </w:rPr>
            </w:pPr>
          </w:p>
        </w:tc>
      </w:tr>
    </w:tbl>
    <w:p w14:paraId="7FE9014E" w14:textId="77777777" w:rsidR="003A40D1" w:rsidRPr="0061344B" w:rsidRDefault="003A40D1" w:rsidP="00DA6A7B">
      <w:pPr>
        <w:rPr>
          <w:rFonts w:asciiTheme="minorHAnsi" w:hAnsiTheme="minorHAnsi" w:cs="Calibri"/>
        </w:rPr>
      </w:pPr>
    </w:p>
    <w:tbl>
      <w:tblPr>
        <w:tblpPr w:leftFromText="141" w:rightFromText="141" w:vertAnchor="text" w:horzAnchor="margin" w:tblpXSpec="center" w:tblpY="78"/>
        <w:tblOverlap w:val="never"/>
        <w:tblW w:w="1020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3402"/>
        <w:gridCol w:w="3827"/>
      </w:tblGrid>
      <w:tr w:rsidR="00DA6A7B" w:rsidRPr="0061344B" w14:paraId="7D6C6759" w14:textId="77777777" w:rsidTr="000072FD">
        <w:trPr>
          <w:trHeight w:val="553"/>
        </w:trPr>
        <w:tc>
          <w:tcPr>
            <w:tcW w:w="2974" w:type="dxa"/>
            <w:tcBorders>
              <w:top w:val="single" w:sz="2" w:space="0" w:color="008000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  <w:vAlign w:val="center"/>
          </w:tcPr>
          <w:p w14:paraId="6B718EF0" w14:textId="12FD1C03" w:rsidR="00DA6A7B" w:rsidRPr="0061344B" w:rsidRDefault="00DA6A7B" w:rsidP="000072FD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Cs w:val="24"/>
              </w:rPr>
              <w:t xml:space="preserve">               ITEM NO #1</w:t>
            </w:r>
            <w:r w:rsidR="00E0361F">
              <w:rPr>
                <w:rFonts w:asciiTheme="minorHAnsi" w:hAnsiTheme="minorHAnsi" w:cs="Calibri"/>
                <w:b/>
                <w:color w:val="008000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00B050"/>
              <w:left w:val="single" w:sz="2" w:space="0" w:color="008000"/>
              <w:bottom w:val="single" w:sz="4" w:space="0" w:color="auto"/>
              <w:right w:val="single" w:sz="4" w:space="0" w:color="008000"/>
            </w:tcBorders>
            <w:shd w:val="clear" w:color="auto" w:fill="F2F2F2" w:themeFill="background1" w:themeFillShade="F2"/>
          </w:tcPr>
          <w:p w14:paraId="7E856D2B" w14:textId="77777777" w:rsidR="00DA6A7B" w:rsidRPr="0061344B" w:rsidRDefault="00DA6A7B" w:rsidP="000072FD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sz w:val="28"/>
                <w:szCs w:val="20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ORIGINAL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  <w:shd w:val="clear" w:color="auto" w:fill="F2F2F2" w:themeFill="background1" w:themeFillShade="F2"/>
          </w:tcPr>
          <w:p w14:paraId="5FB9FEAF" w14:textId="77777777" w:rsidR="00DA6A7B" w:rsidRPr="0061344B" w:rsidRDefault="00DA6A7B" w:rsidP="000072FD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28"/>
                <w:szCs w:val="20"/>
                <w:lang w:val="en-US"/>
              </w:rPr>
            </w:pPr>
            <w:r w:rsidRPr="0061344B">
              <w:rPr>
                <w:rFonts w:asciiTheme="minorHAnsi" w:hAnsiTheme="minorHAnsi" w:cs="Calibri"/>
                <w:b/>
                <w:sz w:val="28"/>
                <w:szCs w:val="18"/>
              </w:rPr>
              <w:t>COPY</w:t>
            </w:r>
          </w:p>
        </w:tc>
      </w:tr>
      <w:tr w:rsidR="00DA6A7B" w:rsidRPr="0061344B" w14:paraId="40DF6EDF" w14:textId="77777777" w:rsidTr="000072FD">
        <w:trPr>
          <w:trHeight w:val="553"/>
        </w:trPr>
        <w:tc>
          <w:tcPr>
            <w:tcW w:w="2974" w:type="dxa"/>
            <w:tcBorders>
              <w:top w:val="single" w:sz="4" w:space="0" w:color="auto"/>
              <w:left w:val="single" w:sz="2" w:space="0" w:color="008000"/>
              <w:right w:val="single" w:sz="2" w:space="0" w:color="008000"/>
            </w:tcBorders>
            <w:shd w:val="clear" w:color="auto" w:fill="FFFFFF"/>
            <w:vAlign w:val="center"/>
          </w:tcPr>
          <w:p w14:paraId="42C5B120" w14:textId="5C0E06EF" w:rsidR="00DA6A7B" w:rsidRPr="0061344B" w:rsidRDefault="00DA6A7B" w:rsidP="000072FD">
            <w:pPr>
              <w:spacing w:after="0" w:line="240" w:lineRule="auto"/>
              <w:rPr>
                <w:rFonts w:asciiTheme="minorHAnsi" w:hAnsiTheme="minorHAnsi" w:cs="Calibri"/>
                <w:b/>
                <w:color w:val="008000"/>
                <w:sz w:val="28"/>
                <w:szCs w:val="24"/>
              </w:rPr>
            </w:pPr>
            <w:r w:rsidRPr="0061344B">
              <w:rPr>
                <w:rFonts w:asciiTheme="minorHAnsi" w:hAnsiTheme="minorHAnsi" w:cs="Calibri"/>
                <w:b/>
                <w:color w:val="008000"/>
                <w:sz w:val="24"/>
                <w:szCs w:val="24"/>
              </w:rPr>
              <w:t>MASTER RECEIPT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4" w:space="0" w:color="008000"/>
            </w:tcBorders>
          </w:tcPr>
          <w:p w14:paraId="3528F2C4" w14:textId="77777777" w:rsidR="00DA6A7B" w:rsidRPr="0061344B" w:rsidRDefault="00DA6A7B" w:rsidP="000072FD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1</w:t>
            </w:r>
          </w:p>
        </w:tc>
        <w:tc>
          <w:tcPr>
            <w:tcW w:w="3827" w:type="dxa"/>
            <w:tcBorders>
              <w:top w:val="single" w:sz="4" w:space="0" w:color="00B050"/>
              <w:left w:val="single" w:sz="4" w:space="0" w:color="008000"/>
              <w:bottom w:val="single" w:sz="4" w:space="0" w:color="auto"/>
              <w:right w:val="single" w:sz="2" w:space="0" w:color="008000"/>
            </w:tcBorders>
          </w:tcPr>
          <w:p w14:paraId="7EF61062" w14:textId="77777777" w:rsidR="00DA6A7B" w:rsidRPr="0061344B" w:rsidRDefault="00DA6A7B" w:rsidP="000072FD">
            <w:pPr>
              <w:spacing w:after="0" w:line="240" w:lineRule="auto"/>
              <w:ind w:right="-58"/>
              <w:jc w:val="center"/>
              <w:rPr>
                <w:rFonts w:asciiTheme="minorHAnsi" w:hAnsiTheme="minorHAnsi" w:cs="Calibri"/>
                <w:b/>
                <w:sz w:val="32"/>
                <w:szCs w:val="18"/>
              </w:rPr>
            </w:pPr>
            <w:r w:rsidRPr="0061344B">
              <w:rPr>
                <w:rFonts w:asciiTheme="minorHAnsi" w:hAnsiTheme="minorHAnsi" w:cs="Calibri"/>
                <w:b/>
                <w:sz w:val="32"/>
                <w:szCs w:val="18"/>
              </w:rPr>
              <w:t>2</w:t>
            </w:r>
          </w:p>
        </w:tc>
      </w:tr>
      <w:tr w:rsidR="00DA6A7B" w:rsidRPr="0061344B" w14:paraId="35CE6E9E" w14:textId="77777777" w:rsidTr="000072FD">
        <w:trPr>
          <w:trHeight w:val="414"/>
        </w:trPr>
        <w:tc>
          <w:tcPr>
            <w:tcW w:w="10203" w:type="dxa"/>
            <w:gridSpan w:val="3"/>
            <w:tcBorders>
              <w:top w:val="single" w:sz="4" w:space="0" w:color="auto"/>
              <w:left w:val="single" w:sz="2" w:space="0" w:color="008000"/>
              <w:bottom w:val="single" w:sz="4" w:space="0" w:color="auto"/>
              <w:right w:val="single" w:sz="2" w:space="0" w:color="008000"/>
            </w:tcBorders>
            <w:shd w:val="clear" w:color="auto" w:fill="FFFFFF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955"/>
            </w:tblGrid>
            <w:tr w:rsidR="00DA6A7B" w:rsidRPr="0061344B" w14:paraId="567E553A" w14:textId="77777777" w:rsidTr="000072FD">
              <w:trPr>
                <w:trHeight w:val="114"/>
              </w:trPr>
              <w:tc>
                <w:tcPr>
                  <w:tcW w:w="9955" w:type="dxa"/>
                </w:tcPr>
                <w:tbl>
                  <w:tblPr>
                    <w:tblW w:w="13002" w:type="dxa"/>
                    <w:tblInd w:w="32" w:type="dxa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3002"/>
                  </w:tblGrid>
                  <w:tr w:rsidR="003A40D1" w:rsidRPr="0061344B" w14:paraId="3A1546B1" w14:textId="77777777" w:rsidTr="000072FD">
                    <w:trPr>
                      <w:trHeight w:val="259"/>
                    </w:trPr>
                    <w:tc>
                      <w:tcPr>
                        <w:tcW w:w="13002" w:type="dxa"/>
                      </w:tcPr>
                      <w:p w14:paraId="4D366032" w14:textId="212CF42A" w:rsidR="003A40D1" w:rsidRPr="0061344B" w:rsidRDefault="003A40D1" w:rsidP="000072FD">
                        <w:pPr>
                          <w:framePr w:hSpace="141" w:wrap="around" w:vAnchor="text" w:hAnchor="margin" w:xAlign="center" w:y="78"/>
                          <w:autoSpaceDE w:val="0"/>
                          <w:autoSpaceDN w:val="0"/>
                          <w:adjustRightInd w:val="0"/>
                          <w:spacing w:after="0" w:line="240" w:lineRule="auto"/>
                          <w:suppressOverlap/>
                          <w:rPr>
                            <w:rFonts w:eastAsiaTheme="minorHAnsi" w:cs="Calibri"/>
                            <w:color w:val="000000"/>
                            <w:lang w:val="en-US"/>
                          </w:rPr>
                        </w:pPr>
                      </w:p>
                    </w:tc>
                  </w:tr>
                </w:tbl>
                <w:p w14:paraId="5D45B6B0" w14:textId="77777777" w:rsidR="00DA6A7B" w:rsidRPr="0061344B" w:rsidRDefault="00DA6A7B" w:rsidP="000072FD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HAnsi" w:cs="Calibri"/>
                      <w:color w:val="000000"/>
                      <w:lang w:val="en-US"/>
                    </w:rPr>
                  </w:pPr>
                </w:p>
              </w:tc>
            </w:tr>
            <w:tr w:rsidR="00DA6A7B" w:rsidRPr="0061344B" w14:paraId="40F452D6" w14:textId="77777777" w:rsidTr="000072FD">
              <w:trPr>
                <w:trHeight w:val="114"/>
              </w:trPr>
              <w:tc>
                <w:tcPr>
                  <w:tcW w:w="9955" w:type="dxa"/>
                </w:tcPr>
                <w:p w14:paraId="65F185BA" w14:textId="48A317BE" w:rsidR="00DA6A7B" w:rsidRDefault="000F38E6" w:rsidP="00AD7F06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="Helvetica" w:hAnsi="Helvetica"/>
                      <w:b/>
                      <w:bCs/>
                      <w:sz w:val="19"/>
                      <w:szCs w:val="19"/>
                      <w:lang w:val="en-GB"/>
                    </w:rPr>
                  </w:pPr>
                  <w:r w:rsidRPr="005E5EA0">
                    <w:rPr>
                      <w:rFonts w:eastAsiaTheme="minorHAnsi" w:cs="Calibri"/>
                      <w:color w:val="000000"/>
                      <w:lang w:val="en-US"/>
                    </w:rPr>
                    <w:t xml:space="preserve">STATING </w:t>
                  </w:r>
                  <w:r w:rsidRPr="00CB21CC">
                    <w:rPr>
                      <w:rFonts w:eastAsiaTheme="minorHAnsi" w:cs="Calibri"/>
                      <w:b/>
                      <w:bCs/>
                      <w:color w:val="000000"/>
                      <w:lang w:val="en-US"/>
                    </w:rPr>
                    <w:t>ORIGINAL PHYTOSANITARY CERTIFICATE</w:t>
                  </w:r>
                  <w:r w:rsidR="00DF06BD">
                    <w:rPr>
                      <w:rFonts w:eastAsiaTheme="minorHAnsi" w:cs="Calibri"/>
                      <w:b/>
                      <w:bCs/>
                      <w:color w:val="000000"/>
                      <w:lang w:val="en-US"/>
                    </w:rPr>
                    <w:t xml:space="preserve"> </w:t>
                  </w:r>
                  <w:r w:rsidR="00CE0AD1">
                    <w:rPr>
                      <w:rFonts w:eastAsiaTheme="minorHAnsi" w:cs="Calibri"/>
                      <w:b/>
                      <w:bCs/>
                      <w:color w:val="000000"/>
                      <w:lang w:val="en-US"/>
                    </w:rPr>
                    <w:t>and</w:t>
                  </w:r>
                  <w:r w:rsidR="00A4197A" w:rsidRPr="00A4197A">
                    <w:rPr>
                      <w:rFonts w:eastAsiaTheme="minorHAnsi" w:cs="Calibri"/>
                      <w:b/>
                      <w:bCs/>
                      <w:color w:val="000000"/>
                      <w:lang w:val="en-US"/>
                    </w:rPr>
                    <w:t xml:space="preserve"> Copy B/L</w:t>
                  </w:r>
                  <w:r w:rsidR="00A4197A">
                    <w:rPr>
                      <w:rFonts w:eastAsiaTheme="minorHAnsi" w:cs="Calibri"/>
                      <w:color w:val="000000"/>
                      <w:lang w:val="en-US"/>
                    </w:rPr>
                    <w:t xml:space="preserve"> </w:t>
                  </w:r>
                  <w:r w:rsidRPr="005E5EA0">
                    <w:rPr>
                      <w:rFonts w:eastAsiaTheme="minorHAnsi" w:cs="Calibri"/>
                      <w:color w:val="000000"/>
                      <w:lang w:val="en-US"/>
                    </w:rPr>
                    <w:t>ARE ON THE BOARD OF</w:t>
                  </w:r>
                  <w:r w:rsidR="00E1472D">
                    <w:rPr>
                      <w:rFonts w:eastAsiaTheme="minorHAnsi" w:cs="Calibri"/>
                      <w:color w:val="000000"/>
                      <w:lang w:val="en-US"/>
                    </w:rPr>
                    <w:t xml:space="preserve"> </w:t>
                  </w:r>
                  <w:r w:rsidR="00E1472D" w:rsidRPr="00E1472D">
                    <w:rPr>
                      <w:rFonts w:eastAsiaTheme="minorHAnsi" w:cs="Calibri"/>
                      <w:b/>
                      <w:bCs/>
                      <w:color w:val="000000"/>
                      <w:lang w:val="en-US"/>
                    </w:rPr>
                    <w:t>MV OMSKIY-121</w:t>
                  </w:r>
                </w:p>
                <w:p w14:paraId="4798835D" w14:textId="74F728AD" w:rsidR="00F12B9B" w:rsidRPr="00AD7F06" w:rsidRDefault="00F12B9B" w:rsidP="00AD7F06">
                  <w:pPr>
                    <w:framePr w:hSpace="141" w:wrap="around" w:vAnchor="text" w:hAnchor="margin" w:xAlign="center" w:y="78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cs="Calibr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81AC397" w14:textId="77777777" w:rsidR="00DA6A7B" w:rsidRPr="0061344B" w:rsidRDefault="00DA6A7B" w:rsidP="000072FD">
            <w:pPr>
              <w:pStyle w:val="NoSpacing"/>
              <w:rPr>
                <w:rFonts w:cs="Calibri"/>
                <w:color w:val="000000" w:themeColor="text1"/>
              </w:rPr>
            </w:pPr>
          </w:p>
        </w:tc>
      </w:tr>
    </w:tbl>
    <w:p w14:paraId="7BF67CB0" w14:textId="77777777" w:rsidR="00B71D99" w:rsidRDefault="00B71D99" w:rsidP="00AD7F06">
      <w:pPr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p w14:paraId="7F4A26AD" w14:textId="418F3665" w:rsidR="00AD7F06" w:rsidRPr="00D34D37" w:rsidRDefault="00AD7F06" w:rsidP="00AD7F06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34D3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Discharge port agent details </w:t>
      </w:r>
      <w:r w:rsidR="00622D98">
        <w:rPr>
          <w:rFonts w:asciiTheme="minorHAnsi" w:hAnsiTheme="minorHAnsi" w:cstheme="minorHAnsi"/>
          <w:color w:val="000000" w:themeColor="text1"/>
          <w:sz w:val="20"/>
          <w:szCs w:val="20"/>
        </w:rPr>
        <w:t>are</w:t>
      </w:r>
      <w:r w:rsidRPr="00D34D3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as below.</w:t>
      </w:r>
    </w:p>
    <w:p w14:paraId="5ABAA4B8" w14:textId="77777777" w:rsidR="00AD7F06" w:rsidRPr="00D34D37" w:rsidRDefault="00AD7F06" w:rsidP="00AD7F0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</w:pPr>
      <w:r w:rsidRPr="00D34D37"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  <w:t>TIRYAKI DENIZCILIK HIZMETLERI TICARET A.S Istanbul Office:</w:t>
      </w:r>
    </w:p>
    <w:p w14:paraId="454E1A02" w14:textId="77777777" w:rsidR="00AD7F06" w:rsidRPr="00D34D37" w:rsidRDefault="00AD7F06" w:rsidP="00AD7F0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</w:pPr>
      <w:r w:rsidRPr="00D34D37"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  <w:t>Adress    </w:t>
      </w:r>
      <w:proofErr w:type="gramStart"/>
      <w:r w:rsidRPr="00D34D37"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  <w:t>  :</w:t>
      </w:r>
      <w:proofErr w:type="gramEnd"/>
      <w:r w:rsidRPr="00D34D37"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  <w:t xml:space="preserve"> BEYLERBEYI MAH. SEMSI EFENDI SOK. NO:5 USKUDAR / ISTANBUL</w:t>
      </w:r>
    </w:p>
    <w:p w14:paraId="60489F88" w14:textId="77777777" w:rsidR="00AD7F06" w:rsidRPr="00D34D37" w:rsidRDefault="00AD7F06" w:rsidP="00AD7F0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</w:pPr>
      <w:r w:rsidRPr="00D34D37"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  <w:t>Tel           </w:t>
      </w:r>
      <w:proofErr w:type="gramStart"/>
      <w:r w:rsidRPr="00D34D37"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  <w:t>  :</w:t>
      </w:r>
      <w:proofErr w:type="gramEnd"/>
      <w:r w:rsidRPr="00D34D37"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  <w:t xml:space="preserve"> +90 216 333 20 00 (</w:t>
      </w:r>
      <w:proofErr w:type="spellStart"/>
      <w:r w:rsidRPr="00D34D37"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  <w:t>ext</w:t>
      </w:r>
      <w:proofErr w:type="spellEnd"/>
      <w:r w:rsidRPr="00D34D37">
        <w:rPr>
          <w:rFonts w:asciiTheme="minorHAnsi" w:hAnsiTheme="minorHAnsi" w:cstheme="minorHAnsi"/>
          <w:color w:val="000000"/>
          <w:sz w:val="20"/>
          <w:szCs w:val="20"/>
          <w:lang w:val="en-US" w:eastAsia="en-US"/>
        </w:rPr>
        <w:t>: 2431)</w:t>
      </w:r>
    </w:p>
    <w:p w14:paraId="5D1D1852" w14:textId="77777777" w:rsidR="00AD7F06" w:rsidRPr="00940780" w:rsidRDefault="00AD7F06" w:rsidP="00AD7F0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  <w:lang w:val="it-IT" w:eastAsia="en-US"/>
        </w:rPr>
      </w:pPr>
      <w:r w:rsidRPr="00940780">
        <w:rPr>
          <w:rFonts w:asciiTheme="minorHAnsi" w:hAnsiTheme="minorHAnsi" w:cstheme="minorHAnsi"/>
          <w:color w:val="000000"/>
          <w:sz w:val="20"/>
          <w:szCs w:val="20"/>
          <w:lang w:val="it-IT" w:eastAsia="en-US"/>
        </w:rPr>
        <w:t>Mobile     : +90 534 973 18 69</w:t>
      </w:r>
    </w:p>
    <w:p w14:paraId="403ADB8E" w14:textId="77777777" w:rsidR="00AD7F06" w:rsidRPr="00F45239" w:rsidRDefault="00AD7F06" w:rsidP="00AD7F0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  <w:lang w:val="it-IT" w:eastAsia="en-US"/>
        </w:rPr>
      </w:pPr>
      <w:r w:rsidRPr="00F45239">
        <w:rPr>
          <w:rFonts w:asciiTheme="minorHAnsi" w:hAnsiTheme="minorHAnsi" w:cstheme="minorHAnsi"/>
          <w:color w:val="000000"/>
          <w:sz w:val="20"/>
          <w:szCs w:val="20"/>
          <w:lang w:val="it-IT" w:eastAsia="en-US"/>
        </w:rPr>
        <w:t>Fax            : +90 216 333 20 20</w:t>
      </w:r>
    </w:p>
    <w:p w14:paraId="31418137" w14:textId="729F11FE" w:rsidR="007625BB" w:rsidRPr="00F45239" w:rsidRDefault="00AD7F06" w:rsidP="007625B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  <w:lang w:val="it-IT" w:eastAsia="en-US"/>
        </w:rPr>
      </w:pPr>
      <w:r w:rsidRPr="00F45239">
        <w:rPr>
          <w:rFonts w:asciiTheme="minorHAnsi" w:hAnsiTheme="minorHAnsi" w:cstheme="minorHAnsi"/>
          <w:color w:val="000000"/>
          <w:sz w:val="20"/>
          <w:szCs w:val="20"/>
          <w:lang w:val="it-IT" w:eastAsia="en-US"/>
        </w:rPr>
        <w:t xml:space="preserve">E-mail       :  </w:t>
      </w:r>
      <w:hyperlink r:id="rId12" w:history="1">
        <w:r w:rsidRPr="00F45239">
          <w:rPr>
            <w:rFonts w:asciiTheme="minorHAnsi" w:hAnsiTheme="minorHAnsi" w:cstheme="minorHAnsi"/>
            <w:color w:val="000000"/>
            <w:sz w:val="20"/>
            <w:szCs w:val="20"/>
            <w:lang w:val="it-IT" w:eastAsia="en-US"/>
          </w:rPr>
          <w:t>agency@tiryaki.net</w:t>
        </w:r>
      </w:hyperlink>
      <w:r w:rsidRPr="00F45239">
        <w:rPr>
          <w:rFonts w:asciiTheme="minorHAnsi" w:hAnsiTheme="minorHAnsi" w:cstheme="minorHAnsi"/>
          <w:color w:val="000000"/>
          <w:sz w:val="20"/>
          <w:szCs w:val="20"/>
          <w:lang w:val="it-IT" w:eastAsia="en-US"/>
        </w:rPr>
        <w:t xml:space="preserve">   </w:t>
      </w:r>
    </w:p>
    <w:p w14:paraId="7FF92B01" w14:textId="77777777" w:rsidR="006F7A7B" w:rsidRPr="00D34D37" w:rsidRDefault="006F7A7B" w:rsidP="007625B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0"/>
          <w:szCs w:val="20"/>
          <w:u w:val="single"/>
          <w:shd w:val="clear" w:color="auto" w:fill="FFFF00"/>
        </w:rPr>
      </w:pPr>
    </w:p>
    <w:p w14:paraId="37798E70" w14:textId="77777777" w:rsidR="00A704E8" w:rsidRPr="00D34D37" w:rsidRDefault="00A704E8" w:rsidP="00A704E8">
      <w:pPr>
        <w:spacing w:after="0"/>
        <w:rPr>
          <w:rFonts w:asciiTheme="minorHAnsi" w:hAnsiTheme="minorHAnsi" w:cstheme="minorHAnsi"/>
          <w:sz w:val="20"/>
          <w:szCs w:val="20"/>
        </w:rPr>
      </w:pPr>
      <w:r w:rsidRPr="00D34D37">
        <w:rPr>
          <w:rFonts w:asciiTheme="minorHAnsi" w:hAnsiTheme="minorHAnsi" w:cstheme="minorHAnsi"/>
          <w:sz w:val="20"/>
          <w:szCs w:val="20"/>
        </w:rPr>
        <w:t>Address for dispatch of the originals is as below;</w:t>
      </w:r>
    </w:p>
    <w:p w14:paraId="6568886B" w14:textId="77777777" w:rsidR="002E3F32" w:rsidRPr="00D34D37" w:rsidRDefault="002E3F32" w:rsidP="002E3F32">
      <w:pPr>
        <w:spacing w:after="0"/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</w:pPr>
      <w:bookmarkStart w:id="0" w:name="_Hlk126935394"/>
      <w:r w:rsidRPr="00D34D37"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  <w:t>DANEM GIDA SAN. VE TIC.A.Ş.</w:t>
      </w:r>
    </w:p>
    <w:p w14:paraId="7646618F" w14:textId="77777777" w:rsidR="002E3F32" w:rsidRPr="00D34D37" w:rsidRDefault="002E3F32" w:rsidP="002E3F32">
      <w:pPr>
        <w:spacing w:after="0"/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</w:pPr>
      <w:r w:rsidRPr="00D34D37"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  <w:t>MAHIR IZ CAD. NO:41</w:t>
      </w:r>
    </w:p>
    <w:p w14:paraId="0519B259" w14:textId="77777777" w:rsidR="002E3F32" w:rsidRPr="00D34D37" w:rsidRDefault="002E3F32" w:rsidP="002E3F32">
      <w:pPr>
        <w:spacing w:after="0"/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</w:pPr>
      <w:r w:rsidRPr="00D34D37"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  <w:t>ALTUNIZADE USKUDAR 34662</w:t>
      </w:r>
    </w:p>
    <w:p w14:paraId="45DBBC80" w14:textId="77777777" w:rsidR="002E3F32" w:rsidRPr="0057350C" w:rsidRDefault="002E3F32" w:rsidP="002E3F32">
      <w:pPr>
        <w:spacing w:after="0"/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</w:pPr>
      <w:r w:rsidRPr="0057350C"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  <w:t>ISTANBUL TURKEY</w:t>
      </w:r>
    </w:p>
    <w:p w14:paraId="19DB4EDF" w14:textId="77777777" w:rsidR="002E3F32" w:rsidRPr="0057350C" w:rsidRDefault="002E3F32" w:rsidP="00FF10FC">
      <w:pPr>
        <w:spacing w:after="0"/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</w:pPr>
      <w:r w:rsidRPr="0057350C"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  <w:t>TEL: +90 530 914 45 28</w:t>
      </w:r>
    </w:p>
    <w:p w14:paraId="0D6D88B9" w14:textId="77777777" w:rsidR="002E3F32" w:rsidRPr="0057350C" w:rsidRDefault="002E3F32" w:rsidP="00FF10FC">
      <w:pPr>
        <w:spacing w:after="0"/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</w:pPr>
      <w:r w:rsidRPr="0057350C">
        <w:rPr>
          <w:rFonts w:asciiTheme="minorHAnsi" w:eastAsiaTheme="minorHAnsi" w:hAnsiTheme="minorHAnsi" w:cstheme="minorHAnsi"/>
          <w:color w:val="000000"/>
          <w:sz w:val="20"/>
          <w:szCs w:val="20"/>
          <w:lang w:val="en-US"/>
        </w:rPr>
        <w:t>FAO: Emre ŞAHİN</w:t>
      </w:r>
    </w:p>
    <w:bookmarkEnd w:id="0"/>
    <w:p w14:paraId="75CD7337" w14:textId="195B7A1E" w:rsidR="004E2EFF" w:rsidRPr="007625BB" w:rsidRDefault="004E2EFF" w:rsidP="002E3F32">
      <w:pPr>
        <w:spacing w:after="0"/>
        <w:rPr>
          <w:rFonts w:ascii="Times New Roman" w:hAnsi="Times New Roman"/>
          <w:color w:val="1F4E79"/>
          <w:sz w:val="18"/>
          <w:szCs w:val="18"/>
        </w:rPr>
      </w:pPr>
    </w:p>
    <w:sectPr w:rsidR="004E2EFF" w:rsidRPr="007625BB" w:rsidSect="00F4577D">
      <w:headerReference w:type="default" r:id="rId13"/>
      <w:footerReference w:type="default" r:id="rId14"/>
      <w:pgSz w:w="11906" w:h="16838"/>
      <w:pgMar w:top="1417" w:right="1417" w:bottom="709" w:left="1417" w:header="426" w:footer="708" w:gutter="0"/>
      <w:pgNumType w:chapStyle="1" w:chapSep="em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53073" w14:textId="77777777" w:rsidR="003069F1" w:rsidRDefault="003069F1" w:rsidP="00C1246A">
      <w:pPr>
        <w:spacing w:after="0" w:line="240" w:lineRule="auto"/>
      </w:pPr>
      <w:r>
        <w:separator/>
      </w:r>
    </w:p>
  </w:endnote>
  <w:endnote w:type="continuationSeparator" w:id="0">
    <w:p w14:paraId="4CA0F983" w14:textId="77777777" w:rsidR="003069F1" w:rsidRDefault="003069F1" w:rsidP="00C1246A">
      <w:pPr>
        <w:spacing w:after="0" w:line="240" w:lineRule="auto"/>
      </w:pPr>
      <w:r>
        <w:continuationSeparator/>
      </w:r>
    </w:p>
  </w:endnote>
  <w:endnote w:type="continuationNotice" w:id="1">
    <w:p w14:paraId="106D48C2" w14:textId="77777777" w:rsidR="003069F1" w:rsidRDefault="003069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F424" w14:textId="77777777" w:rsidR="006B2A00" w:rsidRDefault="006B2A00" w:rsidP="000A4651">
    <w:pPr>
      <w:pStyle w:val="Footer"/>
      <w:jc w:val="right"/>
      <w:rPr>
        <w:b/>
        <w:color w:val="808080" w:themeColor="background1" w:themeShade="80"/>
        <w:sz w:val="18"/>
        <w:szCs w:val="18"/>
      </w:rPr>
    </w:pPr>
  </w:p>
  <w:p w14:paraId="2692CD44" w14:textId="77777777" w:rsidR="006B2A00" w:rsidRPr="007669A9" w:rsidRDefault="006B2A00" w:rsidP="000A4651">
    <w:pPr>
      <w:pStyle w:val="Footer"/>
      <w:jc w:val="right"/>
      <w:rPr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DE76" w14:textId="77777777" w:rsidR="003069F1" w:rsidRDefault="003069F1" w:rsidP="00C1246A">
      <w:pPr>
        <w:spacing w:after="0" w:line="240" w:lineRule="auto"/>
      </w:pPr>
      <w:r>
        <w:separator/>
      </w:r>
    </w:p>
  </w:footnote>
  <w:footnote w:type="continuationSeparator" w:id="0">
    <w:p w14:paraId="6280851D" w14:textId="77777777" w:rsidR="003069F1" w:rsidRDefault="003069F1" w:rsidP="00C1246A">
      <w:pPr>
        <w:spacing w:after="0" w:line="240" w:lineRule="auto"/>
      </w:pPr>
      <w:r>
        <w:continuationSeparator/>
      </w:r>
    </w:p>
  </w:footnote>
  <w:footnote w:type="continuationNotice" w:id="1">
    <w:p w14:paraId="7330336A" w14:textId="77777777" w:rsidR="003069F1" w:rsidRDefault="003069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24" w:type="dxa"/>
      <w:tblInd w:w="-642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Look w:val="04A0" w:firstRow="1" w:lastRow="0" w:firstColumn="1" w:lastColumn="0" w:noHBand="0" w:noVBand="1"/>
    </w:tblPr>
    <w:tblGrid>
      <w:gridCol w:w="3736"/>
      <w:gridCol w:w="4965"/>
      <w:gridCol w:w="1523"/>
    </w:tblGrid>
    <w:tr w:rsidR="006B2A00" w:rsidRPr="00A64439" w14:paraId="6777E7B9" w14:textId="77777777" w:rsidTr="000F5B4E">
      <w:trPr>
        <w:trHeight w:val="785"/>
      </w:trPr>
      <w:tc>
        <w:tcPr>
          <w:tcW w:w="3736" w:type="dxa"/>
          <w:tcBorders>
            <w:top w:val="single" w:sz="4" w:space="0" w:color="008000"/>
            <w:left w:val="single" w:sz="4" w:space="0" w:color="008000"/>
            <w:bottom w:val="single" w:sz="4" w:space="0" w:color="008000"/>
            <w:right w:val="single" w:sz="4" w:space="0" w:color="008000"/>
          </w:tcBorders>
        </w:tcPr>
        <w:p w14:paraId="6158097E" w14:textId="77777777" w:rsidR="006B2A00" w:rsidRPr="00A64439" w:rsidRDefault="00C62CF1" w:rsidP="007409A5">
          <w:pPr>
            <w:tabs>
              <w:tab w:val="center" w:pos="966"/>
              <w:tab w:val="right" w:pos="1932"/>
            </w:tabs>
            <w:spacing w:line="312" w:lineRule="auto"/>
            <w:rPr>
              <w:rFonts w:asciiTheme="minorHAnsi" w:hAnsiTheme="minorHAnsi"/>
              <w:b/>
            </w:rPr>
          </w:pPr>
          <w:r w:rsidRPr="00C62CF1">
            <w:rPr>
              <w:rFonts w:asciiTheme="minorHAnsi" w:hAnsiTheme="minorHAnsi" w:cstheme="minorHAnsi"/>
              <w:b/>
              <w:noProof/>
              <w:color w:val="002060"/>
              <w:sz w:val="20"/>
              <w:szCs w:val="20"/>
              <w:lang w:val="en-US"/>
            </w:rPr>
            <w:drawing>
              <wp:anchor distT="0" distB="0" distL="114300" distR="114300" simplePos="0" relativeHeight="251658240" behindDoc="0" locked="0" layoutInCell="1" allowOverlap="1" wp14:anchorId="2ADDB798" wp14:editId="16D8FBFE">
                <wp:simplePos x="0" y="0"/>
                <wp:positionH relativeFrom="column">
                  <wp:posOffset>35315</wp:posOffset>
                </wp:positionH>
                <wp:positionV relativeFrom="paragraph">
                  <wp:posOffset>24472</wp:posOffset>
                </wp:positionV>
                <wp:extent cx="1364615" cy="450215"/>
                <wp:effectExtent l="0" t="0" r="6985" b="6985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4615" cy="450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01CAE">
            <w:t xml:space="preserve">     </w:t>
          </w:r>
        </w:p>
      </w:tc>
      <w:tc>
        <w:tcPr>
          <w:tcW w:w="4965" w:type="dxa"/>
          <w:tcBorders>
            <w:top w:val="single" w:sz="4" w:space="0" w:color="008000"/>
            <w:left w:val="single" w:sz="4" w:space="0" w:color="008000"/>
            <w:bottom w:val="single" w:sz="4" w:space="0" w:color="008000"/>
            <w:right w:val="single" w:sz="4" w:space="0" w:color="008000"/>
          </w:tcBorders>
          <w:vAlign w:val="center"/>
        </w:tcPr>
        <w:p w14:paraId="0971227C" w14:textId="77777777" w:rsidR="006B2A00" w:rsidRPr="00A64439" w:rsidRDefault="006B2A00" w:rsidP="00DD38CF">
          <w:pPr>
            <w:tabs>
              <w:tab w:val="left" w:pos="6921"/>
            </w:tabs>
            <w:spacing w:before="80" w:after="80"/>
            <w:rPr>
              <w:rFonts w:asciiTheme="minorHAnsi" w:hAnsiTheme="minorHAnsi"/>
              <w:b/>
              <w:color w:val="008000"/>
              <w:sz w:val="24"/>
              <w:szCs w:val="28"/>
            </w:rPr>
          </w:pPr>
          <w:r>
            <w:rPr>
              <w:rFonts w:asciiTheme="minorHAnsi" w:hAnsiTheme="minorHAnsi"/>
              <w:b/>
              <w:color w:val="002060"/>
              <w:sz w:val="24"/>
              <w:szCs w:val="28"/>
            </w:rPr>
            <w:t xml:space="preserve">              DOCUMENTS INSTRUCTION</w:t>
          </w:r>
        </w:p>
      </w:tc>
      <w:tc>
        <w:tcPr>
          <w:tcW w:w="1523" w:type="dxa"/>
          <w:tcBorders>
            <w:top w:val="single" w:sz="4" w:space="0" w:color="008000"/>
            <w:left w:val="single" w:sz="4" w:space="0" w:color="008000"/>
            <w:bottom w:val="single" w:sz="4" w:space="0" w:color="008000"/>
            <w:right w:val="single" w:sz="4" w:space="0" w:color="008000"/>
          </w:tcBorders>
          <w:vAlign w:val="center"/>
        </w:tcPr>
        <w:p w14:paraId="54449E40" w14:textId="77777777" w:rsidR="006B2A00" w:rsidRPr="00B35F69" w:rsidRDefault="006B2A00" w:rsidP="00B35F69">
          <w:pPr>
            <w:tabs>
              <w:tab w:val="left" w:pos="6921"/>
            </w:tabs>
            <w:spacing w:line="312" w:lineRule="auto"/>
            <w:jc w:val="right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 xml:space="preserve">Page </w:t>
          </w:r>
          <w:r>
            <w:rPr>
              <w:rFonts w:asciiTheme="minorHAnsi" w:hAnsiTheme="minorHAnsi"/>
            </w:rPr>
            <w:fldChar w:fldCharType="begin"/>
          </w:r>
          <w:r>
            <w:rPr>
              <w:rFonts w:asciiTheme="minorHAnsi" w:hAnsiTheme="minorHAnsi"/>
            </w:rPr>
            <w:instrText xml:space="preserve"> PAGE   \* MERGEFORMAT </w:instrText>
          </w:r>
          <w:r>
            <w:rPr>
              <w:rFonts w:asciiTheme="minorHAnsi" w:hAnsiTheme="minorHAnsi"/>
            </w:rPr>
            <w:fldChar w:fldCharType="separate"/>
          </w:r>
          <w:r w:rsidR="003E4D50">
            <w:rPr>
              <w:rFonts w:asciiTheme="minorHAnsi" w:hAnsiTheme="minorHAnsi"/>
              <w:noProof/>
            </w:rPr>
            <w:t>3</w:t>
          </w:r>
          <w:r>
            <w:rPr>
              <w:rFonts w:asciiTheme="minorHAnsi" w:hAnsiTheme="minorHAnsi"/>
            </w:rPr>
            <w:fldChar w:fldCharType="end"/>
          </w:r>
          <w:r>
            <w:rPr>
              <w:rFonts w:asciiTheme="minorHAnsi" w:hAnsiTheme="minorHAnsi"/>
            </w:rPr>
            <w:t>/</w:t>
          </w:r>
          <w:r>
            <w:rPr>
              <w:rFonts w:asciiTheme="minorHAnsi" w:hAnsiTheme="minorHAnsi"/>
            </w:rPr>
            <w:fldChar w:fldCharType="begin"/>
          </w:r>
          <w:r>
            <w:rPr>
              <w:rFonts w:asciiTheme="minorHAnsi" w:hAnsiTheme="minorHAnsi"/>
            </w:rPr>
            <w:instrText xml:space="preserve"> NUMPAGES   \* MERGEFORMAT </w:instrText>
          </w:r>
          <w:r>
            <w:rPr>
              <w:rFonts w:asciiTheme="minorHAnsi" w:hAnsiTheme="minorHAnsi"/>
            </w:rPr>
            <w:fldChar w:fldCharType="separate"/>
          </w:r>
          <w:r w:rsidR="003E4D50">
            <w:rPr>
              <w:rFonts w:asciiTheme="minorHAnsi" w:hAnsiTheme="minorHAnsi"/>
              <w:noProof/>
            </w:rPr>
            <w:t>3</w:t>
          </w:r>
          <w:r>
            <w:rPr>
              <w:rFonts w:asciiTheme="minorHAnsi" w:hAnsiTheme="minorHAnsi"/>
            </w:rPr>
            <w:fldChar w:fldCharType="end"/>
          </w:r>
        </w:p>
      </w:tc>
    </w:tr>
  </w:tbl>
  <w:p w14:paraId="7E018250" w14:textId="77777777" w:rsidR="006B2A00" w:rsidRPr="00A64439" w:rsidRDefault="006B2A00" w:rsidP="00FA3A36">
    <w:pPr>
      <w:tabs>
        <w:tab w:val="left" w:pos="6921"/>
      </w:tabs>
      <w:spacing w:after="0" w:line="312" w:lineRule="auto"/>
      <w:rPr>
        <w:rFonts w:asciiTheme="minorHAnsi" w:hAnsiTheme="minorHAnsi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484"/>
    <w:multiLevelType w:val="hybridMultilevel"/>
    <w:tmpl w:val="1474ED3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120AAF2">
      <w:start w:val="1"/>
      <w:numFmt w:val="decimal"/>
      <w:lvlText w:val="%2)"/>
      <w:lvlJc w:val="left"/>
      <w:pPr>
        <w:ind w:left="2160" w:hanging="360"/>
      </w:pPr>
      <w:rPr>
        <w:rFonts w:ascii="Calibri" w:eastAsia="Times New Roman" w:hAnsi="Calibri" w:cs="Calibri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ED2E4D"/>
    <w:multiLevelType w:val="hybridMultilevel"/>
    <w:tmpl w:val="D540902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2549B7"/>
    <w:multiLevelType w:val="hybridMultilevel"/>
    <w:tmpl w:val="8E72335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35101"/>
    <w:multiLevelType w:val="hybridMultilevel"/>
    <w:tmpl w:val="E3AC040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E504CFA"/>
    <w:multiLevelType w:val="hybridMultilevel"/>
    <w:tmpl w:val="C916C58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B5731E"/>
    <w:multiLevelType w:val="hybridMultilevel"/>
    <w:tmpl w:val="095421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07644E"/>
    <w:multiLevelType w:val="hybridMultilevel"/>
    <w:tmpl w:val="7D966474"/>
    <w:lvl w:ilvl="0" w:tplc="2E92EF28">
      <w:numFmt w:val="bullet"/>
      <w:lvlText w:val="-"/>
      <w:lvlJc w:val="left"/>
      <w:pPr>
        <w:ind w:left="1428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8B91E73"/>
    <w:multiLevelType w:val="hybridMultilevel"/>
    <w:tmpl w:val="A49093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F26FB"/>
    <w:multiLevelType w:val="hybridMultilevel"/>
    <w:tmpl w:val="57D605D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767D1E"/>
    <w:multiLevelType w:val="hybridMultilevel"/>
    <w:tmpl w:val="48FC5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C32BB7"/>
    <w:multiLevelType w:val="hybridMultilevel"/>
    <w:tmpl w:val="99FCE1F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722401"/>
    <w:multiLevelType w:val="hybridMultilevel"/>
    <w:tmpl w:val="49D011C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A897A08"/>
    <w:multiLevelType w:val="hybridMultilevel"/>
    <w:tmpl w:val="40404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566D7"/>
    <w:multiLevelType w:val="hybridMultilevel"/>
    <w:tmpl w:val="3E48BA3A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326054C"/>
    <w:multiLevelType w:val="hybridMultilevel"/>
    <w:tmpl w:val="B5307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31D61"/>
    <w:multiLevelType w:val="hybridMultilevel"/>
    <w:tmpl w:val="BCF2062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AE63B64"/>
    <w:multiLevelType w:val="hybridMultilevel"/>
    <w:tmpl w:val="CE82ECA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BE750F6"/>
    <w:multiLevelType w:val="hybridMultilevel"/>
    <w:tmpl w:val="879E38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2F1575"/>
    <w:multiLevelType w:val="hybridMultilevel"/>
    <w:tmpl w:val="98B28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8223F"/>
    <w:multiLevelType w:val="hybridMultilevel"/>
    <w:tmpl w:val="339AE6C2"/>
    <w:lvl w:ilvl="0" w:tplc="248A201C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357B7"/>
    <w:multiLevelType w:val="hybridMultilevel"/>
    <w:tmpl w:val="BD948E2E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1" w15:restartNumberingAfterBreak="0">
    <w:nsid w:val="4FE01763"/>
    <w:multiLevelType w:val="hybridMultilevel"/>
    <w:tmpl w:val="EC26F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C841FC"/>
    <w:multiLevelType w:val="hybridMultilevel"/>
    <w:tmpl w:val="52701EC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1CB1FEC"/>
    <w:multiLevelType w:val="hybridMultilevel"/>
    <w:tmpl w:val="CE0071C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9C45DC"/>
    <w:multiLevelType w:val="hybridMultilevel"/>
    <w:tmpl w:val="819EEA74"/>
    <w:lvl w:ilvl="0" w:tplc="88F6D6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766C0F"/>
    <w:multiLevelType w:val="hybridMultilevel"/>
    <w:tmpl w:val="8B907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97C14"/>
    <w:multiLevelType w:val="hybridMultilevel"/>
    <w:tmpl w:val="A3440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6A027B"/>
    <w:multiLevelType w:val="hybridMultilevel"/>
    <w:tmpl w:val="A9D0065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98E6531"/>
    <w:multiLevelType w:val="hybridMultilevel"/>
    <w:tmpl w:val="CC28999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B7028E5"/>
    <w:multiLevelType w:val="hybridMultilevel"/>
    <w:tmpl w:val="24E01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FD41AC"/>
    <w:multiLevelType w:val="hybridMultilevel"/>
    <w:tmpl w:val="30FE00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22FBA"/>
    <w:multiLevelType w:val="hybridMultilevel"/>
    <w:tmpl w:val="57DAD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064B59"/>
    <w:multiLevelType w:val="multilevel"/>
    <w:tmpl w:val="D258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F351B"/>
    <w:multiLevelType w:val="hybridMultilevel"/>
    <w:tmpl w:val="593A7820"/>
    <w:lvl w:ilvl="0" w:tplc="32AA218C">
      <w:start w:val="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002B9C"/>
    <w:multiLevelType w:val="hybridMultilevel"/>
    <w:tmpl w:val="816EFE6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088587F"/>
    <w:multiLevelType w:val="hybridMultilevel"/>
    <w:tmpl w:val="B3A4179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2A03640"/>
    <w:multiLevelType w:val="hybridMultilevel"/>
    <w:tmpl w:val="8772C760"/>
    <w:lvl w:ilvl="0" w:tplc="6A54A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5602CB"/>
    <w:multiLevelType w:val="hybridMultilevel"/>
    <w:tmpl w:val="B8DE9C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585D05"/>
    <w:multiLevelType w:val="hybridMultilevel"/>
    <w:tmpl w:val="8B90B3DC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84B1BB4"/>
    <w:multiLevelType w:val="hybridMultilevel"/>
    <w:tmpl w:val="23C6C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941766F"/>
    <w:multiLevelType w:val="hybridMultilevel"/>
    <w:tmpl w:val="A3AEB5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3613011">
    <w:abstractNumId w:val="24"/>
  </w:num>
  <w:num w:numId="2" w16cid:durableId="1765033095">
    <w:abstractNumId w:val="38"/>
  </w:num>
  <w:num w:numId="3" w16cid:durableId="107480672">
    <w:abstractNumId w:val="10"/>
  </w:num>
  <w:num w:numId="4" w16cid:durableId="592671410">
    <w:abstractNumId w:val="0"/>
  </w:num>
  <w:num w:numId="5" w16cid:durableId="1648364956">
    <w:abstractNumId w:val="13"/>
  </w:num>
  <w:num w:numId="6" w16cid:durableId="1968928369">
    <w:abstractNumId w:val="35"/>
  </w:num>
  <w:num w:numId="7" w16cid:durableId="407926927">
    <w:abstractNumId w:val="23"/>
  </w:num>
  <w:num w:numId="8" w16cid:durableId="937369464">
    <w:abstractNumId w:val="4"/>
  </w:num>
  <w:num w:numId="9" w16cid:durableId="1302735132">
    <w:abstractNumId w:val="1"/>
  </w:num>
  <w:num w:numId="10" w16cid:durableId="718358535">
    <w:abstractNumId w:val="22"/>
  </w:num>
  <w:num w:numId="11" w16cid:durableId="202789192">
    <w:abstractNumId w:val="8"/>
  </w:num>
  <w:num w:numId="12" w16cid:durableId="1181359895">
    <w:abstractNumId w:val="6"/>
  </w:num>
  <w:num w:numId="13" w16cid:durableId="2099934512">
    <w:abstractNumId w:val="33"/>
  </w:num>
  <w:num w:numId="14" w16cid:durableId="1285577002">
    <w:abstractNumId w:val="2"/>
  </w:num>
  <w:num w:numId="15" w16cid:durableId="1010303021">
    <w:abstractNumId w:val="37"/>
  </w:num>
  <w:num w:numId="16" w16cid:durableId="1230849546">
    <w:abstractNumId w:val="7"/>
  </w:num>
  <w:num w:numId="17" w16cid:durableId="983387898">
    <w:abstractNumId w:val="17"/>
  </w:num>
  <w:num w:numId="18" w16cid:durableId="1129056635">
    <w:abstractNumId w:val="30"/>
  </w:num>
  <w:num w:numId="19" w16cid:durableId="2104256727">
    <w:abstractNumId w:val="21"/>
  </w:num>
  <w:num w:numId="20" w16cid:durableId="1918049519">
    <w:abstractNumId w:val="5"/>
  </w:num>
  <w:num w:numId="21" w16cid:durableId="232545117">
    <w:abstractNumId w:val="16"/>
  </w:num>
  <w:num w:numId="22" w16cid:durableId="712311017">
    <w:abstractNumId w:val="11"/>
  </w:num>
  <w:num w:numId="23" w16cid:durableId="1672489433">
    <w:abstractNumId w:val="18"/>
  </w:num>
  <w:num w:numId="24" w16cid:durableId="1378316205">
    <w:abstractNumId w:val="26"/>
  </w:num>
  <w:num w:numId="25" w16cid:durableId="1713184852">
    <w:abstractNumId w:val="15"/>
  </w:num>
  <w:num w:numId="26" w16cid:durableId="416170817">
    <w:abstractNumId w:val="25"/>
  </w:num>
  <w:num w:numId="27" w16cid:durableId="939145417">
    <w:abstractNumId w:val="3"/>
  </w:num>
  <w:num w:numId="28" w16cid:durableId="159081558">
    <w:abstractNumId w:val="40"/>
  </w:num>
  <w:num w:numId="29" w16cid:durableId="1330599343">
    <w:abstractNumId w:val="31"/>
  </w:num>
  <w:num w:numId="30" w16cid:durableId="530648802">
    <w:abstractNumId w:val="14"/>
  </w:num>
  <w:num w:numId="31" w16cid:durableId="1967849931">
    <w:abstractNumId w:val="20"/>
  </w:num>
  <w:num w:numId="32" w16cid:durableId="1032220125">
    <w:abstractNumId w:val="29"/>
  </w:num>
  <w:num w:numId="33" w16cid:durableId="1183277011">
    <w:abstractNumId w:val="39"/>
  </w:num>
  <w:num w:numId="34" w16cid:durableId="1733573792">
    <w:abstractNumId w:val="27"/>
  </w:num>
  <w:num w:numId="35" w16cid:durableId="787433325">
    <w:abstractNumId w:val="34"/>
  </w:num>
  <w:num w:numId="36" w16cid:durableId="847404435">
    <w:abstractNumId w:val="28"/>
  </w:num>
  <w:num w:numId="37" w16cid:durableId="2127893797">
    <w:abstractNumId w:val="36"/>
  </w:num>
  <w:num w:numId="38" w16cid:durableId="385028536">
    <w:abstractNumId w:val="12"/>
  </w:num>
  <w:num w:numId="39" w16cid:durableId="624501683">
    <w:abstractNumId w:val="32"/>
  </w:num>
  <w:num w:numId="40" w16cid:durableId="1727222486">
    <w:abstractNumId w:val="19"/>
  </w:num>
  <w:num w:numId="41" w16cid:durableId="2140299015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157"/>
    <w:rsid w:val="000019B5"/>
    <w:rsid w:val="00001CAE"/>
    <w:rsid w:val="000030D2"/>
    <w:rsid w:val="00003B3A"/>
    <w:rsid w:val="000073DF"/>
    <w:rsid w:val="0000763E"/>
    <w:rsid w:val="0002155B"/>
    <w:rsid w:val="00021F57"/>
    <w:rsid w:val="00022AB3"/>
    <w:rsid w:val="00023589"/>
    <w:rsid w:val="00026320"/>
    <w:rsid w:val="00026A43"/>
    <w:rsid w:val="00027472"/>
    <w:rsid w:val="000303A5"/>
    <w:rsid w:val="00030894"/>
    <w:rsid w:val="00031789"/>
    <w:rsid w:val="00031B24"/>
    <w:rsid w:val="00031BC8"/>
    <w:rsid w:val="0003275C"/>
    <w:rsid w:val="00033655"/>
    <w:rsid w:val="00034FAA"/>
    <w:rsid w:val="00035679"/>
    <w:rsid w:val="00035B6E"/>
    <w:rsid w:val="00036271"/>
    <w:rsid w:val="00042E7A"/>
    <w:rsid w:val="00045332"/>
    <w:rsid w:val="00046252"/>
    <w:rsid w:val="000519D2"/>
    <w:rsid w:val="000520C6"/>
    <w:rsid w:val="00053B6B"/>
    <w:rsid w:val="00061208"/>
    <w:rsid w:val="00061745"/>
    <w:rsid w:val="00062EA3"/>
    <w:rsid w:val="0006690F"/>
    <w:rsid w:val="000738A6"/>
    <w:rsid w:val="00073DD9"/>
    <w:rsid w:val="00074480"/>
    <w:rsid w:val="00076DB1"/>
    <w:rsid w:val="00080CBB"/>
    <w:rsid w:val="0008188F"/>
    <w:rsid w:val="00081ED6"/>
    <w:rsid w:val="00082019"/>
    <w:rsid w:val="00083141"/>
    <w:rsid w:val="00084359"/>
    <w:rsid w:val="00096308"/>
    <w:rsid w:val="00097541"/>
    <w:rsid w:val="000A28CE"/>
    <w:rsid w:val="000A3584"/>
    <w:rsid w:val="000A375E"/>
    <w:rsid w:val="000A4651"/>
    <w:rsid w:val="000A6FC7"/>
    <w:rsid w:val="000B256C"/>
    <w:rsid w:val="000B6704"/>
    <w:rsid w:val="000C0C6F"/>
    <w:rsid w:val="000C6C26"/>
    <w:rsid w:val="000D07E1"/>
    <w:rsid w:val="000D2456"/>
    <w:rsid w:val="000D5765"/>
    <w:rsid w:val="000D5830"/>
    <w:rsid w:val="000D6C1A"/>
    <w:rsid w:val="000D6C65"/>
    <w:rsid w:val="000E0C95"/>
    <w:rsid w:val="000E680F"/>
    <w:rsid w:val="000E6C0F"/>
    <w:rsid w:val="000E7BCA"/>
    <w:rsid w:val="000F1D10"/>
    <w:rsid w:val="000F33A5"/>
    <w:rsid w:val="000F38E6"/>
    <w:rsid w:val="000F5B4E"/>
    <w:rsid w:val="000F6788"/>
    <w:rsid w:val="00100EE5"/>
    <w:rsid w:val="0010176D"/>
    <w:rsid w:val="00103BF8"/>
    <w:rsid w:val="00103DD5"/>
    <w:rsid w:val="0010435C"/>
    <w:rsid w:val="001050AE"/>
    <w:rsid w:val="00105556"/>
    <w:rsid w:val="00106B86"/>
    <w:rsid w:val="00107CE7"/>
    <w:rsid w:val="00111841"/>
    <w:rsid w:val="00111A25"/>
    <w:rsid w:val="00111CD2"/>
    <w:rsid w:val="0011223E"/>
    <w:rsid w:val="001127EC"/>
    <w:rsid w:val="001139C3"/>
    <w:rsid w:val="0011755D"/>
    <w:rsid w:val="001175AC"/>
    <w:rsid w:val="00120A60"/>
    <w:rsid w:val="001219C9"/>
    <w:rsid w:val="00123797"/>
    <w:rsid w:val="0012445B"/>
    <w:rsid w:val="00124972"/>
    <w:rsid w:val="00125232"/>
    <w:rsid w:val="001263D7"/>
    <w:rsid w:val="00126EEE"/>
    <w:rsid w:val="00133738"/>
    <w:rsid w:val="00133CF9"/>
    <w:rsid w:val="001340E1"/>
    <w:rsid w:val="0013483E"/>
    <w:rsid w:val="00134B22"/>
    <w:rsid w:val="0013539C"/>
    <w:rsid w:val="00135400"/>
    <w:rsid w:val="0013632D"/>
    <w:rsid w:val="0013788A"/>
    <w:rsid w:val="00140BB3"/>
    <w:rsid w:val="001427CE"/>
    <w:rsid w:val="001445ED"/>
    <w:rsid w:val="00144BCF"/>
    <w:rsid w:val="001463FD"/>
    <w:rsid w:val="001505A3"/>
    <w:rsid w:val="00152572"/>
    <w:rsid w:val="001526A3"/>
    <w:rsid w:val="00153355"/>
    <w:rsid w:val="00153FF3"/>
    <w:rsid w:val="00154C03"/>
    <w:rsid w:val="0015558A"/>
    <w:rsid w:val="00156303"/>
    <w:rsid w:val="00162C39"/>
    <w:rsid w:val="0016307E"/>
    <w:rsid w:val="00165C54"/>
    <w:rsid w:val="00170241"/>
    <w:rsid w:val="001726C1"/>
    <w:rsid w:val="0017441F"/>
    <w:rsid w:val="00175E6E"/>
    <w:rsid w:val="001835C1"/>
    <w:rsid w:val="00184BB2"/>
    <w:rsid w:val="00184E67"/>
    <w:rsid w:val="001862E8"/>
    <w:rsid w:val="001926BA"/>
    <w:rsid w:val="001941D6"/>
    <w:rsid w:val="00197A11"/>
    <w:rsid w:val="001A0777"/>
    <w:rsid w:val="001A579F"/>
    <w:rsid w:val="001A736C"/>
    <w:rsid w:val="001B2FDB"/>
    <w:rsid w:val="001B455C"/>
    <w:rsid w:val="001B5EB3"/>
    <w:rsid w:val="001B7D8E"/>
    <w:rsid w:val="001C0B01"/>
    <w:rsid w:val="001C6A2E"/>
    <w:rsid w:val="001D0469"/>
    <w:rsid w:val="001D243E"/>
    <w:rsid w:val="001D2D42"/>
    <w:rsid w:val="001D39C0"/>
    <w:rsid w:val="001D3E7B"/>
    <w:rsid w:val="001D4267"/>
    <w:rsid w:val="001D489E"/>
    <w:rsid w:val="001D5F4D"/>
    <w:rsid w:val="001E5E36"/>
    <w:rsid w:val="001E750D"/>
    <w:rsid w:val="001E78C1"/>
    <w:rsid w:val="001F0971"/>
    <w:rsid w:val="001F1EDD"/>
    <w:rsid w:val="001F1F43"/>
    <w:rsid w:val="001F27DB"/>
    <w:rsid w:val="001F4485"/>
    <w:rsid w:val="001F5D3E"/>
    <w:rsid w:val="001F7A12"/>
    <w:rsid w:val="00201074"/>
    <w:rsid w:val="00202867"/>
    <w:rsid w:val="002064BB"/>
    <w:rsid w:val="00206C89"/>
    <w:rsid w:val="0021308F"/>
    <w:rsid w:val="00214B9B"/>
    <w:rsid w:val="00215F8E"/>
    <w:rsid w:val="00215FA5"/>
    <w:rsid w:val="00216324"/>
    <w:rsid w:val="00217632"/>
    <w:rsid w:val="00220BDE"/>
    <w:rsid w:val="00225DDE"/>
    <w:rsid w:val="00227018"/>
    <w:rsid w:val="00227051"/>
    <w:rsid w:val="00227920"/>
    <w:rsid w:val="00230867"/>
    <w:rsid w:val="00232E77"/>
    <w:rsid w:val="00233D8E"/>
    <w:rsid w:val="0023483B"/>
    <w:rsid w:val="00234E09"/>
    <w:rsid w:val="00240BAF"/>
    <w:rsid w:val="002428CF"/>
    <w:rsid w:val="00245C9F"/>
    <w:rsid w:val="002464B3"/>
    <w:rsid w:val="00247EBF"/>
    <w:rsid w:val="00247F42"/>
    <w:rsid w:val="00251317"/>
    <w:rsid w:val="0025216D"/>
    <w:rsid w:val="002526D0"/>
    <w:rsid w:val="002546F7"/>
    <w:rsid w:val="00255650"/>
    <w:rsid w:val="00261012"/>
    <w:rsid w:val="00264209"/>
    <w:rsid w:val="00264278"/>
    <w:rsid w:val="002666B1"/>
    <w:rsid w:val="00266767"/>
    <w:rsid w:val="00266F80"/>
    <w:rsid w:val="0027073E"/>
    <w:rsid w:val="00270AA0"/>
    <w:rsid w:val="00272DA2"/>
    <w:rsid w:val="0027395D"/>
    <w:rsid w:val="00280217"/>
    <w:rsid w:val="00280BA2"/>
    <w:rsid w:val="00282905"/>
    <w:rsid w:val="002876E5"/>
    <w:rsid w:val="00287E65"/>
    <w:rsid w:val="002916E0"/>
    <w:rsid w:val="00292263"/>
    <w:rsid w:val="00292915"/>
    <w:rsid w:val="002967D2"/>
    <w:rsid w:val="002968D1"/>
    <w:rsid w:val="002A0A13"/>
    <w:rsid w:val="002A0E4C"/>
    <w:rsid w:val="002A24D6"/>
    <w:rsid w:val="002A2FDB"/>
    <w:rsid w:val="002A3853"/>
    <w:rsid w:val="002A4D18"/>
    <w:rsid w:val="002A5666"/>
    <w:rsid w:val="002A7D9C"/>
    <w:rsid w:val="002B18EA"/>
    <w:rsid w:val="002B6C5A"/>
    <w:rsid w:val="002B7A1D"/>
    <w:rsid w:val="002C0AF0"/>
    <w:rsid w:val="002C4D4F"/>
    <w:rsid w:val="002C4DCF"/>
    <w:rsid w:val="002C572B"/>
    <w:rsid w:val="002C7427"/>
    <w:rsid w:val="002D2195"/>
    <w:rsid w:val="002D6C6B"/>
    <w:rsid w:val="002D70DC"/>
    <w:rsid w:val="002D7CB7"/>
    <w:rsid w:val="002E3F32"/>
    <w:rsid w:val="002E60C9"/>
    <w:rsid w:val="002E689A"/>
    <w:rsid w:val="002F0F24"/>
    <w:rsid w:val="002F2149"/>
    <w:rsid w:val="002F2FB2"/>
    <w:rsid w:val="002F5156"/>
    <w:rsid w:val="00300518"/>
    <w:rsid w:val="003013D7"/>
    <w:rsid w:val="00302D0E"/>
    <w:rsid w:val="00302F65"/>
    <w:rsid w:val="0030484A"/>
    <w:rsid w:val="00304F6E"/>
    <w:rsid w:val="003069F1"/>
    <w:rsid w:val="00315E31"/>
    <w:rsid w:val="003206BD"/>
    <w:rsid w:val="00320B03"/>
    <w:rsid w:val="003224AA"/>
    <w:rsid w:val="00324ED2"/>
    <w:rsid w:val="00325D3A"/>
    <w:rsid w:val="0032787F"/>
    <w:rsid w:val="0033324B"/>
    <w:rsid w:val="003352FF"/>
    <w:rsid w:val="00336541"/>
    <w:rsid w:val="003371D2"/>
    <w:rsid w:val="0033787B"/>
    <w:rsid w:val="00340B5E"/>
    <w:rsid w:val="003428CB"/>
    <w:rsid w:val="0034534A"/>
    <w:rsid w:val="00346ABC"/>
    <w:rsid w:val="0035055B"/>
    <w:rsid w:val="00354730"/>
    <w:rsid w:val="00354F2E"/>
    <w:rsid w:val="00355854"/>
    <w:rsid w:val="003605CF"/>
    <w:rsid w:val="003625ED"/>
    <w:rsid w:val="00364299"/>
    <w:rsid w:val="003655EA"/>
    <w:rsid w:val="00367525"/>
    <w:rsid w:val="00370419"/>
    <w:rsid w:val="00371350"/>
    <w:rsid w:val="00371C77"/>
    <w:rsid w:val="003738EE"/>
    <w:rsid w:val="003741CC"/>
    <w:rsid w:val="00375D60"/>
    <w:rsid w:val="003761D6"/>
    <w:rsid w:val="003763B1"/>
    <w:rsid w:val="003773C5"/>
    <w:rsid w:val="00377CD8"/>
    <w:rsid w:val="00382417"/>
    <w:rsid w:val="00390919"/>
    <w:rsid w:val="00397F57"/>
    <w:rsid w:val="003A06B3"/>
    <w:rsid w:val="003A13D8"/>
    <w:rsid w:val="003A180A"/>
    <w:rsid w:val="003A40D1"/>
    <w:rsid w:val="003A46D0"/>
    <w:rsid w:val="003B029E"/>
    <w:rsid w:val="003B0E34"/>
    <w:rsid w:val="003B4358"/>
    <w:rsid w:val="003B497A"/>
    <w:rsid w:val="003B4D91"/>
    <w:rsid w:val="003B7F94"/>
    <w:rsid w:val="003C0205"/>
    <w:rsid w:val="003C123E"/>
    <w:rsid w:val="003C7785"/>
    <w:rsid w:val="003D034B"/>
    <w:rsid w:val="003D069A"/>
    <w:rsid w:val="003D10AA"/>
    <w:rsid w:val="003D44FE"/>
    <w:rsid w:val="003E2950"/>
    <w:rsid w:val="003E411E"/>
    <w:rsid w:val="003E45FF"/>
    <w:rsid w:val="003E4D50"/>
    <w:rsid w:val="003E59A5"/>
    <w:rsid w:val="003F264E"/>
    <w:rsid w:val="003F64A4"/>
    <w:rsid w:val="003F7A35"/>
    <w:rsid w:val="004005CD"/>
    <w:rsid w:val="00402B99"/>
    <w:rsid w:val="00405A49"/>
    <w:rsid w:val="00406411"/>
    <w:rsid w:val="004116FF"/>
    <w:rsid w:val="00411C23"/>
    <w:rsid w:val="00413D1C"/>
    <w:rsid w:val="00420000"/>
    <w:rsid w:val="00421710"/>
    <w:rsid w:val="0042226D"/>
    <w:rsid w:val="0042541C"/>
    <w:rsid w:val="00425937"/>
    <w:rsid w:val="00427C26"/>
    <w:rsid w:val="00431ABC"/>
    <w:rsid w:val="00433763"/>
    <w:rsid w:val="00436100"/>
    <w:rsid w:val="00436A0C"/>
    <w:rsid w:val="00436D09"/>
    <w:rsid w:val="004445DA"/>
    <w:rsid w:val="0044717C"/>
    <w:rsid w:val="00447D04"/>
    <w:rsid w:val="00454EF3"/>
    <w:rsid w:val="00455E0C"/>
    <w:rsid w:val="004562CE"/>
    <w:rsid w:val="004572A1"/>
    <w:rsid w:val="00460089"/>
    <w:rsid w:val="00462402"/>
    <w:rsid w:val="0046259B"/>
    <w:rsid w:val="004629C5"/>
    <w:rsid w:val="00463232"/>
    <w:rsid w:val="00464DA8"/>
    <w:rsid w:val="004659C8"/>
    <w:rsid w:val="0046615A"/>
    <w:rsid w:val="00472190"/>
    <w:rsid w:val="00472E39"/>
    <w:rsid w:val="00473098"/>
    <w:rsid w:val="00475161"/>
    <w:rsid w:val="0047567C"/>
    <w:rsid w:val="00476611"/>
    <w:rsid w:val="00480BC9"/>
    <w:rsid w:val="00482133"/>
    <w:rsid w:val="00483AFE"/>
    <w:rsid w:val="00485188"/>
    <w:rsid w:val="00485BC1"/>
    <w:rsid w:val="004865F3"/>
    <w:rsid w:val="004907D0"/>
    <w:rsid w:val="00491C72"/>
    <w:rsid w:val="004950AB"/>
    <w:rsid w:val="00495359"/>
    <w:rsid w:val="0049631A"/>
    <w:rsid w:val="004A31DA"/>
    <w:rsid w:val="004A60CE"/>
    <w:rsid w:val="004B0ECA"/>
    <w:rsid w:val="004B4894"/>
    <w:rsid w:val="004B4B95"/>
    <w:rsid w:val="004B7303"/>
    <w:rsid w:val="004C096E"/>
    <w:rsid w:val="004C39A4"/>
    <w:rsid w:val="004C5056"/>
    <w:rsid w:val="004C5240"/>
    <w:rsid w:val="004D57DC"/>
    <w:rsid w:val="004D6C92"/>
    <w:rsid w:val="004E08EF"/>
    <w:rsid w:val="004E2386"/>
    <w:rsid w:val="004E2EFF"/>
    <w:rsid w:val="004E37FA"/>
    <w:rsid w:val="004E3AF0"/>
    <w:rsid w:val="004E4819"/>
    <w:rsid w:val="004E7A95"/>
    <w:rsid w:val="004F14F4"/>
    <w:rsid w:val="004F18BE"/>
    <w:rsid w:val="004F265A"/>
    <w:rsid w:val="004F36ED"/>
    <w:rsid w:val="004F4D70"/>
    <w:rsid w:val="004F58BB"/>
    <w:rsid w:val="004F60E1"/>
    <w:rsid w:val="004F6572"/>
    <w:rsid w:val="00504090"/>
    <w:rsid w:val="00505290"/>
    <w:rsid w:val="00505EC4"/>
    <w:rsid w:val="00506C0A"/>
    <w:rsid w:val="00507CB9"/>
    <w:rsid w:val="005110DF"/>
    <w:rsid w:val="00513F65"/>
    <w:rsid w:val="005149AF"/>
    <w:rsid w:val="00514BDC"/>
    <w:rsid w:val="005205BF"/>
    <w:rsid w:val="005242AC"/>
    <w:rsid w:val="00526EF6"/>
    <w:rsid w:val="005312A8"/>
    <w:rsid w:val="00537554"/>
    <w:rsid w:val="005376FA"/>
    <w:rsid w:val="0054011B"/>
    <w:rsid w:val="00544BF3"/>
    <w:rsid w:val="00546CFA"/>
    <w:rsid w:val="00550D27"/>
    <w:rsid w:val="00550FFF"/>
    <w:rsid w:val="005510C6"/>
    <w:rsid w:val="00551A52"/>
    <w:rsid w:val="005527BB"/>
    <w:rsid w:val="00553145"/>
    <w:rsid w:val="00556F2A"/>
    <w:rsid w:val="00557468"/>
    <w:rsid w:val="00563958"/>
    <w:rsid w:val="00563BAE"/>
    <w:rsid w:val="005656AE"/>
    <w:rsid w:val="00566F79"/>
    <w:rsid w:val="005706E4"/>
    <w:rsid w:val="00571AEA"/>
    <w:rsid w:val="00572756"/>
    <w:rsid w:val="00572830"/>
    <w:rsid w:val="0057350C"/>
    <w:rsid w:val="00574DD2"/>
    <w:rsid w:val="005755D5"/>
    <w:rsid w:val="00577072"/>
    <w:rsid w:val="00580153"/>
    <w:rsid w:val="005824B9"/>
    <w:rsid w:val="00584147"/>
    <w:rsid w:val="00585212"/>
    <w:rsid w:val="00585339"/>
    <w:rsid w:val="005864F5"/>
    <w:rsid w:val="00591318"/>
    <w:rsid w:val="005935AF"/>
    <w:rsid w:val="005940B9"/>
    <w:rsid w:val="00596C09"/>
    <w:rsid w:val="005A02AC"/>
    <w:rsid w:val="005A2374"/>
    <w:rsid w:val="005A50A0"/>
    <w:rsid w:val="005A542A"/>
    <w:rsid w:val="005A6171"/>
    <w:rsid w:val="005A7B9D"/>
    <w:rsid w:val="005B172F"/>
    <w:rsid w:val="005B28FB"/>
    <w:rsid w:val="005B292F"/>
    <w:rsid w:val="005B6A16"/>
    <w:rsid w:val="005C22CB"/>
    <w:rsid w:val="005C23CA"/>
    <w:rsid w:val="005C2C53"/>
    <w:rsid w:val="005C6D19"/>
    <w:rsid w:val="005D642C"/>
    <w:rsid w:val="005D7900"/>
    <w:rsid w:val="005D7D49"/>
    <w:rsid w:val="005E0049"/>
    <w:rsid w:val="005E3B24"/>
    <w:rsid w:val="005E48D2"/>
    <w:rsid w:val="005E4A07"/>
    <w:rsid w:val="005E6127"/>
    <w:rsid w:val="005F04A7"/>
    <w:rsid w:val="005F08CB"/>
    <w:rsid w:val="005F2351"/>
    <w:rsid w:val="005F2A6C"/>
    <w:rsid w:val="005F50E8"/>
    <w:rsid w:val="005F5597"/>
    <w:rsid w:val="005F5CD1"/>
    <w:rsid w:val="005F6598"/>
    <w:rsid w:val="005F66CD"/>
    <w:rsid w:val="00601380"/>
    <w:rsid w:val="0060160E"/>
    <w:rsid w:val="00601C22"/>
    <w:rsid w:val="00601E37"/>
    <w:rsid w:val="0060611F"/>
    <w:rsid w:val="0061046E"/>
    <w:rsid w:val="006133A8"/>
    <w:rsid w:val="0061344B"/>
    <w:rsid w:val="00613628"/>
    <w:rsid w:val="00622D98"/>
    <w:rsid w:val="0062399D"/>
    <w:rsid w:val="00623E07"/>
    <w:rsid w:val="0062458D"/>
    <w:rsid w:val="00625BFE"/>
    <w:rsid w:val="00630AFA"/>
    <w:rsid w:val="00630B19"/>
    <w:rsid w:val="006319A5"/>
    <w:rsid w:val="00632C40"/>
    <w:rsid w:val="00633359"/>
    <w:rsid w:val="00636CF3"/>
    <w:rsid w:val="006371BA"/>
    <w:rsid w:val="00641DA8"/>
    <w:rsid w:val="00643048"/>
    <w:rsid w:val="006454A6"/>
    <w:rsid w:val="00651600"/>
    <w:rsid w:val="00655C19"/>
    <w:rsid w:val="0065639D"/>
    <w:rsid w:val="006626D3"/>
    <w:rsid w:val="00663555"/>
    <w:rsid w:val="00664C03"/>
    <w:rsid w:val="00665525"/>
    <w:rsid w:val="00667E27"/>
    <w:rsid w:val="00670F60"/>
    <w:rsid w:val="0067313C"/>
    <w:rsid w:val="006733EA"/>
    <w:rsid w:val="006745A9"/>
    <w:rsid w:val="0067488D"/>
    <w:rsid w:val="006756DF"/>
    <w:rsid w:val="0067586A"/>
    <w:rsid w:val="006805F3"/>
    <w:rsid w:val="006812E7"/>
    <w:rsid w:val="00682775"/>
    <w:rsid w:val="006838F8"/>
    <w:rsid w:val="00683986"/>
    <w:rsid w:val="00683CA1"/>
    <w:rsid w:val="00683EC0"/>
    <w:rsid w:val="00684E8B"/>
    <w:rsid w:val="00685E2C"/>
    <w:rsid w:val="00686B90"/>
    <w:rsid w:val="006876E1"/>
    <w:rsid w:val="00691F10"/>
    <w:rsid w:val="00696B5A"/>
    <w:rsid w:val="00696DBD"/>
    <w:rsid w:val="00697FA3"/>
    <w:rsid w:val="006A1508"/>
    <w:rsid w:val="006A494A"/>
    <w:rsid w:val="006B101D"/>
    <w:rsid w:val="006B245C"/>
    <w:rsid w:val="006B2A00"/>
    <w:rsid w:val="006B2DBE"/>
    <w:rsid w:val="006B42C3"/>
    <w:rsid w:val="006B44AC"/>
    <w:rsid w:val="006B5C21"/>
    <w:rsid w:val="006B6B1C"/>
    <w:rsid w:val="006C08DC"/>
    <w:rsid w:val="006C3001"/>
    <w:rsid w:val="006C4159"/>
    <w:rsid w:val="006C5AFD"/>
    <w:rsid w:val="006C7574"/>
    <w:rsid w:val="006D3F70"/>
    <w:rsid w:val="006D6004"/>
    <w:rsid w:val="006E0584"/>
    <w:rsid w:val="006E3038"/>
    <w:rsid w:val="006E34A8"/>
    <w:rsid w:val="006E68A8"/>
    <w:rsid w:val="006E75AE"/>
    <w:rsid w:val="006E79AB"/>
    <w:rsid w:val="006E79DC"/>
    <w:rsid w:val="006F01A3"/>
    <w:rsid w:val="006F0254"/>
    <w:rsid w:val="006F20B8"/>
    <w:rsid w:val="006F300F"/>
    <w:rsid w:val="006F34F4"/>
    <w:rsid w:val="006F48E9"/>
    <w:rsid w:val="006F757C"/>
    <w:rsid w:val="006F7897"/>
    <w:rsid w:val="006F7A7B"/>
    <w:rsid w:val="00704318"/>
    <w:rsid w:val="00704DF8"/>
    <w:rsid w:val="007102DC"/>
    <w:rsid w:val="00711622"/>
    <w:rsid w:val="0071287E"/>
    <w:rsid w:val="007163DA"/>
    <w:rsid w:val="00724E46"/>
    <w:rsid w:val="00725DE9"/>
    <w:rsid w:val="00726536"/>
    <w:rsid w:val="00727473"/>
    <w:rsid w:val="0073218A"/>
    <w:rsid w:val="007327E0"/>
    <w:rsid w:val="007333A1"/>
    <w:rsid w:val="00735DB0"/>
    <w:rsid w:val="00737911"/>
    <w:rsid w:val="007409A5"/>
    <w:rsid w:val="00741C46"/>
    <w:rsid w:val="00742877"/>
    <w:rsid w:val="00744135"/>
    <w:rsid w:val="00745748"/>
    <w:rsid w:val="0074694C"/>
    <w:rsid w:val="00747182"/>
    <w:rsid w:val="0075349B"/>
    <w:rsid w:val="00753D0C"/>
    <w:rsid w:val="00757CCA"/>
    <w:rsid w:val="007625BB"/>
    <w:rsid w:val="00765D27"/>
    <w:rsid w:val="007669A9"/>
    <w:rsid w:val="00767640"/>
    <w:rsid w:val="00772402"/>
    <w:rsid w:val="00772F44"/>
    <w:rsid w:val="007730B4"/>
    <w:rsid w:val="00774248"/>
    <w:rsid w:val="0077576F"/>
    <w:rsid w:val="00775E54"/>
    <w:rsid w:val="0078198A"/>
    <w:rsid w:val="00785376"/>
    <w:rsid w:val="00793676"/>
    <w:rsid w:val="00794A3E"/>
    <w:rsid w:val="00795391"/>
    <w:rsid w:val="0079744A"/>
    <w:rsid w:val="00797C3F"/>
    <w:rsid w:val="007A29B8"/>
    <w:rsid w:val="007A2F4C"/>
    <w:rsid w:val="007A3F02"/>
    <w:rsid w:val="007A58EA"/>
    <w:rsid w:val="007A65BB"/>
    <w:rsid w:val="007A7139"/>
    <w:rsid w:val="007B1DC9"/>
    <w:rsid w:val="007B238C"/>
    <w:rsid w:val="007B4AF5"/>
    <w:rsid w:val="007B4E5C"/>
    <w:rsid w:val="007B621E"/>
    <w:rsid w:val="007B6CCA"/>
    <w:rsid w:val="007B7B97"/>
    <w:rsid w:val="007C02AE"/>
    <w:rsid w:val="007C15AA"/>
    <w:rsid w:val="007C298F"/>
    <w:rsid w:val="007C36B5"/>
    <w:rsid w:val="007C7950"/>
    <w:rsid w:val="007D3132"/>
    <w:rsid w:val="007D6C5C"/>
    <w:rsid w:val="007D7B2D"/>
    <w:rsid w:val="007E1610"/>
    <w:rsid w:val="007E16A9"/>
    <w:rsid w:val="007E2826"/>
    <w:rsid w:val="007E28D5"/>
    <w:rsid w:val="007E4780"/>
    <w:rsid w:val="007E5304"/>
    <w:rsid w:val="007E703B"/>
    <w:rsid w:val="007F3533"/>
    <w:rsid w:val="007F58D0"/>
    <w:rsid w:val="007F6C19"/>
    <w:rsid w:val="00800B0C"/>
    <w:rsid w:val="00800C35"/>
    <w:rsid w:val="00802A3B"/>
    <w:rsid w:val="0080700D"/>
    <w:rsid w:val="008113D2"/>
    <w:rsid w:val="008123AF"/>
    <w:rsid w:val="00812D95"/>
    <w:rsid w:val="00814A35"/>
    <w:rsid w:val="008159A1"/>
    <w:rsid w:val="008162E8"/>
    <w:rsid w:val="00816502"/>
    <w:rsid w:val="00816EBF"/>
    <w:rsid w:val="008238F2"/>
    <w:rsid w:val="00824181"/>
    <w:rsid w:val="00825485"/>
    <w:rsid w:val="00826923"/>
    <w:rsid w:val="00831D04"/>
    <w:rsid w:val="00834430"/>
    <w:rsid w:val="008354AA"/>
    <w:rsid w:val="008361E7"/>
    <w:rsid w:val="008362A8"/>
    <w:rsid w:val="0083752A"/>
    <w:rsid w:val="00837F5A"/>
    <w:rsid w:val="00841E82"/>
    <w:rsid w:val="0084258E"/>
    <w:rsid w:val="00852006"/>
    <w:rsid w:val="008526F1"/>
    <w:rsid w:val="00855F8A"/>
    <w:rsid w:val="00860CAB"/>
    <w:rsid w:val="00860DD3"/>
    <w:rsid w:val="00861EDF"/>
    <w:rsid w:val="00862ACB"/>
    <w:rsid w:val="00866C65"/>
    <w:rsid w:val="00866E76"/>
    <w:rsid w:val="008671F1"/>
    <w:rsid w:val="00871712"/>
    <w:rsid w:val="00871FD4"/>
    <w:rsid w:val="00872D83"/>
    <w:rsid w:val="0087471B"/>
    <w:rsid w:val="0087654B"/>
    <w:rsid w:val="00877D73"/>
    <w:rsid w:val="00877DA6"/>
    <w:rsid w:val="008810DD"/>
    <w:rsid w:val="00883866"/>
    <w:rsid w:val="008864EE"/>
    <w:rsid w:val="008865B9"/>
    <w:rsid w:val="0088670D"/>
    <w:rsid w:val="00887306"/>
    <w:rsid w:val="00894D52"/>
    <w:rsid w:val="00896A6C"/>
    <w:rsid w:val="00897117"/>
    <w:rsid w:val="008A066B"/>
    <w:rsid w:val="008A17B4"/>
    <w:rsid w:val="008A28AB"/>
    <w:rsid w:val="008A3E43"/>
    <w:rsid w:val="008A3F54"/>
    <w:rsid w:val="008A44B5"/>
    <w:rsid w:val="008A479C"/>
    <w:rsid w:val="008A6A0E"/>
    <w:rsid w:val="008B21FC"/>
    <w:rsid w:val="008B59CB"/>
    <w:rsid w:val="008B7177"/>
    <w:rsid w:val="008C1A79"/>
    <w:rsid w:val="008C2A45"/>
    <w:rsid w:val="008C34A6"/>
    <w:rsid w:val="008C358D"/>
    <w:rsid w:val="008C5A18"/>
    <w:rsid w:val="008C62B3"/>
    <w:rsid w:val="008C6EB4"/>
    <w:rsid w:val="008D1C19"/>
    <w:rsid w:val="008D2169"/>
    <w:rsid w:val="008D249D"/>
    <w:rsid w:val="008D328F"/>
    <w:rsid w:val="008D5482"/>
    <w:rsid w:val="008E124C"/>
    <w:rsid w:val="008E1B27"/>
    <w:rsid w:val="008E3091"/>
    <w:rsid w:val="008E31BF"/>
    <w:rsid w:val="008E457C"/>
    <w:rsid w:val="008E5967"/>
    <w:rsid w:val="008E7017"/>
    <w:rsid w:val="00900BAD"/>
    <w:rsid w:val="009062CD"/>
    <w:rsid w:val="00906636"/>
    <w:rsid w:val="00906870"/>
    <w:rsid w:val="00906A68"/>
    <w:rsid w:val="009073D6"/>
    <w:rsid w:val="00907C4B"/>
    <w:rsid w:val="00910DA0"/>
    <w:rsid w:val="00912BF3"/>
    <w:rsid w:val="0091330B"/>
    <w:rsid w:val="0091368E"/>
    <w:rsid w:val="009144E4"/>
    <w:rsid w:val="00915034"/>
    <w:rsid w:val="00923274"/>
    <w:rsid w:val="009269BC"/>
    <w:rsid w:val="00927B04"/>
    <w:rsid w:val="00933D3A"/>
    <w:rsid w:val="00940780"/>
    <w:rsid w:val="00943070"/>
    <w:rsid w:val="009458AE"/>
    <w:rsid w:val="00945AEF"/>
    <w:rsid w:val="00946C4B"/>
    <w:rsid w:val="00947ABC"/>
    <w:rsid w:val="00950505"/>
    <w:rsid w:val="00950E0B"/>
    <w:rsid w:val="009513C7"/>
    <w:rsid w:val="009525A3"/>
    <w:rsid w:val="0095515F"/>
    <w:rsid w:val="00956602"/>
    <w:rsid w:val="00957FF0"/>
    <w:rsid w:val="00960826"/>
    <w:rsid w:val="009609C7"/>
    <w:rsid w:val="00962F8B"/>
    <w:rsid w:val="00963120"/>
    <w:rsid w:val="009669F7"/>
    <w:rsid w:val="00970149"/>
    <w:rsid w:val="00970900"/>
    <w:rsid w:val="00976383"/>
    <w:rsid w:val="00976B99"/>
    <w:rsid w:val="00981D02"/>
    <w:rsid w:val="00982F0F"/>
    <w:rsid w:val="0099119C"/>
    <w:rsid w:val="009922CC"/>
    <w:rsid w:val="00995F14"/>
    <w:rsid w:val="009A0231"/>
    <w:rsid w:val="009A04F6"/>
    <w:rsid w:val="009A1505"/>
    <w:rsid w:val="009A16F9"/>
    <w:rsid w:val="009A17F1"/>
    <w:rsid w:val="009A26F0"/>
    <w:rsid w:val="009A3BA0"/>
    <w:rsid w:val="009A44AD"/>
    <w:rsid w:val="009A4762"/>
    <w:rsid w:val="009A647A"/>
    <w:rsid w:val="009A6ADA"/>
    <w:rsid w:val="009A7DA7"/>
    <w:rsid w:val="009B0E7C"/>
    <w:rsid w:val="009B22F5"/>
    <w:rsid w:val="009B30D4"/>
    <w:rsid w:val="009B3161"/>
    <w:rsid w:val="009B3B54"/>
    <w:rsid w:val="009B4BC9"/>
    <w:rsid w:val="009B6533"/>
    <w:rsid w:val="009B7B9F"/>
    <w:rsid w:val="009C1823"/>
    <w:rsid w:val="009C1DC7"/>
    <w:rsid w:val="009C577B"/>
    <w:rsid w:val="009C6DB3"/>
    <w:rsid w:val="009D14FE"/>
    <w:rsid w:val="009D2DBE"/>
    <w:rsid w:val="009D2E3C"/>
    <w:rsid w:val="009D4F29"/>
    <w:rsid w:val="009D61D1"/>
    <w:rsid w:val="009E00D6"/>
    <w:rsid w:val="009E0D8D"/>
    <w:rsid w:val="009E18E5"/>
    <w:rsid w:val="009E323A"/>
    <w:rsid w:val="009E3354"/>
    <w:rsid w:val="009F0956"/>
    <w:rsid w:val="009F1783"/>
    <w:rsid w:val="009F3499"/>
    <w:rsid w:val="009F4025"/>
    <w:rsid w:val="00A0048A"/>
    <w:rsid w:val="00A008D4"/>
    <w:rsid w:val="00A048D9"/>
    <w:rsid w:val="00A06051"/>
    <w:rsid w:val="00A0652A"/>
    <w:rsid w:val="00A1235A"/>
    <w:rsid w:val="00A12489"/>
    <w:rsid w:val="00A13271"/>
    <w:rsid w:val="00A138BD"/>
    <w:rsid w:val="00A13D23"/>
    <w:rsid w:val="00A17387"/>
    <w:rsid w:val="00A17837"/>
    <w:rsid w:val="00A22277"/>
    <w:rsid w:val="00A316F9"/>
    <w:rsid w:val="00A33C70"/>
    <w:rsid w:val="00A345F5"/>
    <w:rsid w:val="00A352D1"/>
    <w:rsid w:val="00A35C2F"/>
    <w:rsid w:val="00A4074F"/>
    <w:rsid w:val="00A40981"/>
    <w:rsid w:val="00A41938"/>
    <w:rsid w:val="00A4197A"/>
    <w:rsid w:val="00A50CC8"/>
    <w:rsid w:val="00A52424"/>
    <w:rsid w:val="00A52541"/>
    <w:rsid w:val="00A528F6"/>
    <w:rsid w:val="00A5388D"/>
    <w:rsid w:val="00A54CAF"/>
    <w:rsid w:val="00A55177"/>
    <w:rsid w:val="00A564B8"/>
    <w:rsid w:val="00A61CE9"/>
    <w:rsid w:val="00A64439"/>
    <w:rsid w:val="00A65A44"/>
    <w:rsid w:val="00A662AA"/>
    <w:rsid w:val="00A67156"/>
    <w:rsid w:val="00A67653"/>
    <w:rsid w:val="00A67ABF"/>
    <w:rsid w:val="00A704E8"/>
    <w:rsid w:val="00A71D98"/>
    <w:rsid w:val="00A7318C"/>
    <w:rsid w:val="00A73439"/>
    <w:rsid w:val="00A7521B"/>
    <w:rsid w:val="00A81B0E"/>
    <w:rsid w:val="00A86113"/>
    <w:rsid w:val="00A865F6"/>
    <w:rsid w:val="00A86AC5"/>
    <w:rsid w:val="00A87581"/>
    <w:rsid w:val="00A92A9E"/>
    <w:rsid w:val="00A94238"/>
    <w:rsid w:val="00A9444B"/>
    <w:rsid w:val="00A94B13"/>
    <w:rsid w:val="00A95926"/>
    <w:rsid w:val="00A965F3"/>
    <w:rsid w:val="00AA10E6"/>
    <w:rsid w:val="00AA43DC"/>
    <w:rsid w:val="00AA4CBE"/>
    <w:rsid w:val="00AA564F"/>
    <w:rsid w:val="00AB09E7"/>
    <w:rsid w:val="00AB2CD7"/>
    <w:rsid w:val="00AB4BDC"/>
    <w:rsid w:val="00AC26A9"/>
    <w:rsid w:val="00AC2CEA"/>
    <w:rsid w:val="00AC6B68"/>
    <w:rsid w:val="00AD0213"/>
    <w:rsid w:val="00AD361B"/>
    <w:rsid w:val="00AD5D63"/>
    <w:rsid w:val="00AD5DCF"/>
    <w:rsid w:val="00AD6355"/>
    <w:rsid w:val="00AD65DB"/>
    <w:rsid w:val="00AD6C39"/>
    <w:rsid w:val="00AD7F06"/>
    <w:rsid w:val="00AE7459"/>
    <w:rsid w:val="00AF35C3"/>
    <w:rsid w:val="00AF64FB"/>
    <w:rsid w:val="00AF68F8"/>
    <w:rsid w:val="00B025DB"/>
    <w:rsid w:val="00B0288A"/>
    <w:rsid w:val="00B03A45"/>
    <w:rsid w:val="00B04094"/>
    <w:rsid w:val="00B0444C"/>
    <w:rsid w:val="00B06BBB"/>
    <w:rsid w:val="00B107F8"/>
    <w:rsid w:val="00B11ABF"/>
    <w:rsid w:val="00B165CA"/>
    <w:rsid w:val="00B17157"/>
    <w:rsid w:val="00B177D4"/>
    <w:rsid w:val="00B2378F"/>
    <w:rsid w:val="00B240FB"/>
    <w:rsid w:val="00B2639E"/>
    <w:rsid w:val="00B32D5E"/>
    <w:rsid w:val="00B33232"/>
    <w:rsid w:val="00B35F69"/>
    <w:rsid w:val="00B36D89"/>
    <w:rsid w:val="00B41018"/>
    <w:rsid w:val="00B410B5"/>
    <w:rsid w:val="00B425BB"/>
    <w:rsid w:val="00B4546D"/>
    <w:rsid w:val="00B45F17"/>
    <w:rsid w:val="00B47066"/>
    <w:rsid w:val="00B47E01"/>
    <w:rsid w:val="00B51E6E"/>
    <w:rsid w:val="00B52701"/>
    <w:rsid w:val="00B54321"/>
    <w:rsid w:val="00B60C82"/>
    <w:rsid w:val="00B62C37"/>
    <w:rsid w:val="00B6409B"/>
    <w:rsid w:val="00B66212"/>
    <w:rsid w:val="00B6645D"/>
    <w:rsid w:val="00B71D99"/>
    <w:rsid w:val="00B721AF"/>
    <w:rsid w:val="00B750C3"/>
    <w:rsid w:val="00B7520F"/>
    <w:rsid w:val="00B76C2E"/>
    <w:rsid w:val="00B76C76"/>
    <w:rsid w:val="00B812FC"/>
    <w:rsid w:val="00B816F4"/>
    <w:rsid w:val="00B83273"/>
    <w:rsid w:val="00B83660"/>
    <w:rsid w:val="00B9085F"/>
    <w:rsid w:val="00B90A35"/>
    <w:rsid w:val="00B93E0C"/>
    <w:rsid w:val="00B9466D"/>
    <w:rsid w:val="00B94D77"/>
    <w:rsid w:val="00B95DEA"/>
    <w:rsid w:val="00BA24D3"/>
    <w:rsid w:val="00BA3CDC"/>
    <w:rsid w:val="00BA5926"/>
    <w:rsid w:val="00BB37DC"/>
    <w:rsid w:val="00BB527A"/>
    <w:rsid w:val="00BB7EC7"/>
    <w:rsid w:val="00BC1BC9"/>
    <w:rsid w:val="00BC379B"/>
    <w:rsid w:val="00BC7B29"/>
    <w:rsid w:val="00BD698F"/>
    <w:rsid w:val="00BE1F54"/>
    <w:rsid w:val="00BE5C6D"/>
    <w:rsid w:val="00BE6ECF"/>
    <w:rsid w:val="00BF5566"/>
    <w:rsid w:val="00BF77CD"/>
    <w:rsid w:val="00C02DFB"/>
    <w:rsid w:val="00C041A6"/>
    <w:rsid w:val="00C04E8A"/>
    <w:rsid w:val="00C105BF"/>
    <w:rsid w:val="00C1100D"/>
    <w:rsid w:val="00C110B0"/>
    <w:rsid w:val="00C11717"/>
    <w:rsid w:val="00C1213B"/>
    <w:rsid w:val="00C1246A"/>
    <w:rsid w:val="00C1278D"/>
    <w:rsid w:val="00C166A8"/>
    <w:rsid w:val="00C16E11"/>
    <w:rsid w:val="00C20E85"/>
    <w:rsid w:val="00C21A69"/>
    <w:rsid w:val="00C22D42"/>
    <w:rsid w:val="00C22F0F"/>
    <w:rsid w:val="00C24CAA"/>
    <w:rsid w:val="00C2592D"/>
    <w:rsid w:val="00C271CB"/>
    <w:rsid w:val="00C300A7"/>
    <w:rsid w:val="00C30116"/>
    <w:rsid w:val="00C3100D"/>
    <w:rsid w:val="00C344C1"/>
    <w:rsid w:val="00C41D68"/>
    <w:rsid w:val="00C4246B"/>
    <w:rsid w:val="00C45B13"/>
    <w:rsid w:val="00C46E1C"/>
    <w:rsid w:val="00C500B0"/>
    <w:rsid w:val="00C513FC"/>
    <w:rsid w:val="00C521C6"/>
    <w:rsid w:val="00C526DA"/>
    <w:rsid w:val="00C54677"/>
    <w:rsid w:val="00C5493E"/>
    <w:rsid w:val="00C568D7"/>
    <w:rsid w:val="00C570F6"/>
    <w:rsid w:val="00C62CF1"/>
    <w:rsid w:val="00C643B8"/>
    <w:rsid w:val="00C64ECE"/>
    <w:rsid w:val="00C67C64"/>
    <w:rsid w:val="00C72354"/>
    <w:rsid w:val="00C72C67"/>
    <w:rsid w:val="00C7352D"/>
    <w:rsid w:val="00C746A9"/>
    <w:rsid w:val="00C7583F"/>
    <w:rsid w:val="00C775C5"/>
    <w:rsid w:val="00C77AB6"/>
    <w:rsid w:val="00C80D0C"/>
    <w:rsid w:val="00C81C18"/>
    <w:rsid w:val="00C81CD1"/>
    <w:rsid w:val="00C820B3"/>
    <w:rsid w:val="00C82532"/>
    <w:rsid w:val="00C829E1"/>
    <w:rsid w:val="00C82CEB"/>
    <w:rsid w:val="00C849B3"/>
    <w:rsid w:val="00C8623E"/>
    <w:rsid w:val="00C91CD1"/>
    <w:rsid w:val="00C92A60"/>
    <w:rsid w:val="00C96F91"/>
    <w:rsid w:val="00CA2E4E"/>
    <w:rsid w:val="00CB0340"/>
    <w:rsid w:val="00CB6F1D"/>
    <w:rsid w:val="00CC181D"/>
    <w:rsid w:val="00CC3036"/>
    <w:rsid w:val="00CC4B19"/>
    <w:rsid w:val="00CC5621"/>
    <w:rsid w:val="00CC6923"/>
    <w:rsid w:val="00CC7533"/>
    <w:rsid w:val="00CD2A28"/>
    <w:rsid w:val="00CD6C74"/>
    <w:rsid w:val="00CE0AD1"/>
    <w:rsid w:val="00CE1B04"/>
    <w:rsid w:val="00CE349F"/>
    <w:rsid w:val="00CE4F35"/>
    <w:rsid w:val="00CE5B0E"/>
    <w:rsid w:val="00CE6854"/>
    <w:rsid w:val="00CE6AF6"/>
    <w:rsid w:val="00CE745B"/>
    <w:rsid w:val="00CF1610"/>
    <w:rsid w:val="00CF296C"/>
    <w:rsid w:val="00CF3576"/>
    <w:rsid w:val="00CF492B"/>
    <w:rsid w:val="00CF536E"/>
    <w:rsid w:val="00D02412"/>
    <w:rsid w:val="00D051A3"/>
    <w:rsid w:val="00D052BE"/>
    <w:rsid w:val="00D05687"/>
    <w:rsid w:val="00D057A5"/>
    <w:rsid w:val="00D05D1F"/>
    <w:rsid w:val="00D06F34"/>
    <w:rsid w:val="00D07589"/>
    <w:rsid w:val="00D10341"/>
    <w:rsid w:val="00D10642"/>
    <w:rsid w:val="00D137F4"/>
    <w:rsid w:val="00D1448A"/>
    <w:rsid w:val="00D14DFC"/>
    <w:rsid w:val="00D16E2C"/>
    <w:rsid w:val="00D203DC"/>
    <w:rsid w:val="00D2144B"/>
    <w:rsid w:val="00D21EF1"/>
    <w:rsid w:val="00D22616"/>
    <w:rsid w:val="00D2276F"/>
    <w:rsid w:val="00D22F0E"/>
    <w:rsid w:val="00D26718"/>
    <w:rsid w:val="00D32504"/>
    <w:rsid w:val="00D329CA"/>
    <w:rsid w:val="00D32EC0"/>
    <w:rsid w:val="00D330DF"/>
    <w:rsid w:val="00D339E9"/>
    <w:rsid w:val="00D34D37"/>
    <w:rsid w:val="00D40556"/>
    <w:rsid w:val="00D43246"/>
    <w:rsid w:val="00D45241"/>
    <w:rsid w:val="00D46978"/>
    <w:rsid w:val="00D47058"/>
    <w:rsid w:val="00D530A8"/>
    <w:rsid w:val="00D53198"/>
    <w:rsid w:val="00D54D16"/>
    <w:rsid w:val="00D552D7"/>
    <w:rsid w:val="00D5753C"/>
    <w:rsid w:val="00D60E14"/>
    <w:rsid w:val="00D66281"/>
    <w:rsid w:val="00D670A1"/>
    <w:rsid w:val="00D71B6A"/>
    <w:rsid w:val="00D72638"/>
    <w:rsid w:val="00D779EA"/>
    <w:rsid w:val="00D80D2B"/>
    <w:rsid w:val="00D85208"/>
    <w:rsid w:val="00D856DC"/>
    <w:rsid w:val="00D85BF2"/>
    <w:rsid w:val="00D8649D"/>
    <w:rsid w:val="00D86DF3"/>
    <w:rsid w:val="00D901CB"/>
    <w:rsid w:val="00D90346"/>
    <w:rsid w:val="00D93FA7"/>
    <w:rsid w:val="00D9401F"/>
    <w:rsid w:val="00D9795F"/>
    <w:rsid w:val="00DA13BE"/>
    <w:rsid w:val="00DA5C51"/>
    <w:rsid w:val="00DA6A7B"/>
    <w:rsid w:val="00DA7818"/>
    <w:rsid w:val="00DA7DF9"/>
    <w:rsid w:val="00DB0109"/>
    <w:rsid w:val="00DB3DCD"/>
    <w:rsid w:val="00DB45FD"/>
    <w:rsid w:val="00DC03D5"/>
    <w:rsid w:val="00DC03ED"/>
    <w:rsid w:val="00DC5636"/>
    <w:rsid w:val="00DC65F9"/>
    <w:rsid w:val="00DD1C6F"/>
    <w:rsid w:val="00DD1F1B"/>
    <w:rsid w:val="00DD38CF"/>
    <w:rsid w:val="00DD6502"/>
    <w:rsid w:val="00DD71F2"/>
    <w:rsid w:val="00DE1310"/>
    <w:rsid w:val="00DE1B29"/>
    <w:rsid w:val="00DE4E03"/>
    <w:rsid w:val="00DF06BD"/>
    <w:rsid w:val="00DF16B7"/>
    <w:rsid w:val="00DF20E0"/>
    <w:rsid w:val="00DF71A2"/>
    <w:rsid w:val="00E0072C"/>
    <w:rsid w:val="00E01A2E"/>
    <w:rsid w:val="00E0361F"/>
    <w:rsid w:val="00E04163"/>
    <w:rsid w:val="00E04334"/>
    <w:rsid w:val="00E06C60"/>
    <w:rsid w:val="00E07FDA"/>
    <w:rsid w:val="00E10D07"/>
    <w:rsid w:val="00E10F11"/>
    <w:rsid w:val="00E12375"/>
    <w:rsid w:val="00E12684"/>
    <w:rsid w:val="00E12975"/>
    <w:rsid w:val="00E1472D"/>
    <w:rsid w:val="00E156CB"/>
    <w:rsid w:val="00E23C24"/>
    <w:rsid w:val="00E2486B"/>
    <w:rsid w:val="00E255F8"/>
    <w:rsid w:val="00E2570D"/>
    <w:rsid w:val="00E25974"/>
    <w:rsid w:val="00E26022"/>
    <w:rsid w:val="00E2701C"/>
    <w:rsid w:val="00E307DD"/>
    <w:rsid w:val="00E323AA"/>
    <w:rsid w:val="00E340C0"/>
    <w:rsid w:val="00E34BB9"/>
    <w:rsid w:val="00E367E5"/>
    <w:rsid w:val="00E37A39"/>
    <w:rsid w:val="00E37F43"/>
    <w:rsid w:val="00E411BE"/>
    <w:rsid w:val="00E42C1A"/>
    <w:rsid w:val="00E45C5B"/>
    <w:rsid w:val="00E479CD"/>
    <w:rsid w:val="00E502D6"/>
    <w:rsid w:val="00E519DE"/>
    <w:rsid w:val="00E533A9"/>
    <w:rsid w:val="00E552A7"/>
    <w:rsid w:val="00E5539F"/>
    <w:rsid w:val="00E577A8"/>
    <w:rsid w:val="00E67003"/>
    <w:rsid w:val="00E67B9A"/>
    <w:rsid w:val="00E700DA"/>
    <w:rsid w:val="00E71C84"/>
    <w:rsid w:val="00E7200C"/>
    <w:rsid w:val="00E72893"/>
    <w:rsid w:val="00E73066"/>
    <w:rsid w:val="00E73DDA"/>
    <w:rsid w:val="00E83E53"/>
    <w:rsid w:val="00E84253"/>
    <w:rsid w:val="00E87BFB"/>
    <w:rsid w:val="00E90BCB"/>
    <w:rsid w:val="00E913CF"/>
    <w:rsid w:val="00E913F2"/>
    <w:rsid w:val="00E92823"/>
    <w:rsid w:val="00E96973"/>
    <w:rsid w:val="00E96C96"/>
    <w:rsid w:val="00E97723"/>
    <w:rsid w:val="00E978D1"/>
    <w:rsid w:val="00EA0F9A"/>
    <w:rsid w:val="00EA2FD2"/>
    <w:rsid w:val="00EA3003"/>
    <w:rsid w:val="00EA5344"/>
    <w:rsid w:val="00EA6233"/>
    <w:rsid w:val="00EA7A60"/>
    <w:rsid w:val="00EB0008"/>
    <w:rsid w:val="00EB1ADC"/>
    <w:rsid w:val="00EB38CC"/>
    <w:rsid w:val="00EB4957"/>
    <w:rsid w:val="00EB59A9"/>
    <w:rsid w:val="00EB7913"/>
    <w:rsid w:val="00EC0763"/>
    <w:rsid w:val="00EC0ACF"/>
    <w:rsid w:val="00EC2675"/>
    <w:rsid w:val="00EC6BA4"/>
    <w:rsid w:val="00ED0554"/>
    <w:rsid w:val="00ED25B1"/>
    <w:rsid w:val="00ED3876"/>
    <w:rsid w:val="00EE0D12"/>
    <w:rsid w:val="00EE1162"/>
    <w:rsid w:val="00EE25A3"/>
    <w:rsid w:val="00EF0B2E"/>
    <w:rsid w:val="00EF7AE7"/>
    <w:rsid w:val="00EF7BD6"/>
    <w:rsid w:val="00F01D7D"/>
    <w:rsid w:val="00F036F8"/>
    <w:rsid w:val="00F06A9D"/>
    <w:rsid w:val="00F0778B"/>
    <w:rsid w:val="00F079BA"/>
    <w:rsid w:val="00F114B1"/>
    <w:rsid w:val="00F11F58"/>
    <w:rsid w:val="00F12226"/>
    <w:rsid w:val="00F12B9B"/>
    <w:rsid w:val="00F13696"/>
    <w:rsid w:val="00F14181"/>
    <w:rsid w:val="00F16CAF"/>
    <w:rsid w:val="00F17E0F"/>
    <w:rsid w:val="00F20584"/>
    <w:rsid w:val="00F20761"/>
    <w:rsid w:val="00F21C41"/>
    <w:rsid w:val="00F21C91"/>
    <w:rsid w:val="00F24824"/>
    <w:rsid w:val="00F259E2"/>
    <w:rsid w:val="00F30B62"/>
    <w:rsid w:val="00F3269B"/>
    <w:rsid w:val="00F3270F"/>
    <w:rsid w:val="00F32A44"/>
    <w:rsid w:val="00F35515"/>
    <w:rsid w:val="00F36C66"/>
    <w:rsid w:val="00F36EAD"/>
    <w:rsid w:val="00F400E7"/>
    <w:rsid w:val="00F41425"/>
    <w:rsid w:val="00F41829"/>
    <w:rsid w:val="00F41C14"/>
    <w:rsid w:val="00F4241B"/>
    <w:rsid w:val="00F4275A"/>
    <w:rsid w:val="00F42B5D"/>
    <w:rsid w:val="00F44948"/>
    <w:rsid w:val="00F4495A"/>
    <w:rsid w:val="00F44A89"/>
    <w:rsid w:val="00F45239"/>
    <w:rsid w:val="00F4577D"/>
    <w:rsid w:val="00F5265D"/>
    <w:rsid w:val="00F52C16"/>
    <w:rsid w:val="00F53228"/>
    <w:rsid w:val="00F54926"/>
    <w:rsid w:val="00F5602A"/>
    <w:rsid w:val="00F57B93"/>
    <w:rsid w:val="00F60AE0"/>
    <w:rsid w:val="00F71443"/>
    <w:rsid w:val="00F74744"/>
    <w:rsid w:val="00F80C1D"/>
    <w:rsid w:val="00F839EE"/>
    <w:rsid w:val="00F840E6"/>
    <w:rsid w:val="00F84225"/>
    <w:rsid w:val="00F85580"/>
    <w:rsid w:val="00F85EF2"/>
    <w:rsid w:val="00F9240D"/>
    <w:rsid w:val="00F92F05"/>
    <w:rsid w:val="00F94F41"/>
    <w:rsid w:val="00FA173A"/>
    <w:rsid w:val="00FA37C7"/>
    <w:rsid w:val="00FA3A36"/>
    <w:rsid w:val="00FA57CA"/>
    <w:rsid w:val="00FB12BB"/>
    <w:rsid w:val="00FB21B6"/>
    <w:rsid w:val="00FB2EE2"/>
    <w:rsid w:val="00FB391E"/>
    <w:rsid w:val="00FB60F6"/>
    <w:rsid w:val="00FB7223"/>
    <w:rsid w:val="00FC0225"/>
    <w:rsid w:val="00FC52DA"/>
    <w:rsid w:val="00FC59AB"/>
    <w:rsid w:val="00FC774E"/>
    <w:rsid w:val="00FD1A28"/>
    <w:rsid w:val="00FD211F"/>
    <w:rsid w:val="00FD2F26"/>
    <w:rsid w:val="00FD755A"/>
    <w:rsid w:val="00FE0245"/>
    <w:rsid w:val="00FF0B6F"/>
    <w:rsid w:val="00FF10FC"/>
    <w:rsid w:val="00FF187B"/>
    <w:rsid w:val="00FF32A0"/>
    <w:rsid w:val="00FF4748"/>
    <w:rsid w:val="00FF6956"/>
    <w:rsid w:val="00FF6EE4"/>
    <w:rsid w:val="00FF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7A9E72"/>
  <w15:docId w15:val="{9FF1CD0F-DF5F-4362-85B1-1172AB139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88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E680F"/>
    <w:pPr>
      <w:ind w:left="720"/>
      <w:contextualSpacing/>
    </w:pPr>
  </w:style>
  <w:style w:type="table" w:styleId="TableGrid">
    <w:name w:val="Table Grid"/>
    <w:basedOn w:val="TableNormal"/>
    <w:uiPriority w:val="59"/>
    <w:rsid w:val="00377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24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46A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124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46A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DA6"/>
    <w:rPr>
      <w:rFonts w:ascii="Tahoma" w:eastAsia="Times New Roman" w:hAnsi="Tahoma" w:cs="Tahoma"/>
      <w:sz w:val="16"/>
      <w:szCs w:val="16"/>
    </w:rPr>
  </w:style>
  <w:style w:type="character" w:customStyle="1" w:styleId="wordsection1Char">
    <w:name w:val="wordsection1 Char"/>
    <w:basedOn w:val="DefaultParagraphFont"/>
    <w:link w:val="wordsection1"/>
    <w:locked/>
    <w:rsid w:val="007E703B"/>
    <w:rPr>
      <w:rFonts w:ascii="Calibri" w:hAnsi="Calibri" w:cs="Calibri"/>
    </w:rPr>
  </w:style>
  <w:style w:type="paragraph" w:customStyle="1" w:styleId="wordsection1">
    <w:name w:val="wordsection1"/>
    <w:basedOn w:val="Normal"/>
    <w:link w:val="wordsection1Char"/>
    <w:rsid w:val="007E703B"/>
    <w:pPr>
      <w:spacing w:after="0" w:line="240" w:lineRule="auto"/>
    </w:pPr>
    <w:rPr>
      <w:rFonts w:eastAsiaTheme="minorHAnsi" w:cs="Calibri"/>
    </w:rPr>
  </w:style>
  <w:style w:type="paragraph" w:styleId="NoSpacing">
    <w:name w:val="No Spacing"/>
    <w:uiPriority w:val="1"/>
    <w:qFormat/>
    <w:rsid w:val="00571AEA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37041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Char">
    <w:name w:val="普 通 (网 站 ) Char"/>
    <w:aliases w:val="普 通  (Web) Char,普 通 (Web) Char,普 通 (?站 ) Char,普 通 (F51站 ) Char,普 通 (_F51站 ) Char,普 通 (網 站 ) Char,普 通   Char,普 通 (?F51站 ) Char,普 通 (网  站 ) Char,普 通 (?o?) Ch?o,普 通  Char,普 通 ( F51站 ) Char,普 通 (u0007F51站 ) Char,普 通 (&amp;#32593,站 ) Char,普 通 Cha"/>
    <w:basedOn w:val="DefaultParagraphFont"/>
    <w:locked/>
    <w:rsid w:val="00601C22"/>
    <w:rPr>
      <w:rFonts w:ascii="Calibri" w:hAnsi="Calibri" w:cs="Calibri"/>
      <w:color w:val="000000"/>
    </w:rPr>
  </w:style>
  <w:style w:type="character" w:styleId="Hyperlink">
    <w:name w:val="Hyperlink"/>
    <w:basedOn w:val="DefaultParagraphFont"/>
    <w:uiPriority w:val="99"/>
    <w:semiHidden/>
    <w:unhideWhenUsed/>
    <w:rsid w:val="00AD7F06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AD7F06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tr-TR"/>
    </w:rPr>
  </w:style>
  <w:style w:type="paragraph" w:customStyle="1" w:styleId="Normal1">
    <w:name w:val="Normal1"/>
    <w:qFormat/>
    <w:rsid w:val="00D54D16"/>
    <w:pPr>
      <w:widowControl w:val="0"/>
      <w:spacing w:after="0" w:line="240" w:lineRule="auto"/>
    </w:pPr>
    <w:rPr>
      <w:rFonts w:ascii="Arial" w:eastAsia="Arial" w:hAnsi="Arial" w:cs="Arial"/>
      <w:color w:val="000000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agency@tiryaki.ne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staj\Desktop\GUBRETAS%20Toplant&#305;%20Tutanag&#305;%20Format%20v1_Subat2017.dotm" TargetMode="External"/></Relationships>
</file>

<file path=word/theme/theme1.xml><?xml version="1.0" encoding="utf-8"?>
<a:theme xmlns:a="http://schemas.openxmlformats.org/drawingml/2006/main" name="Ofis Teması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1B0E9BA80EA4254F97F4FF3D7490D14F" ma:contentTypeVersion="14" ma:contentTypeDescription="Yeni belge oluşturun." ma:contentTypeScope="" ma:versionID="e20a1e5b76bdbb2d7881d10008e69125">
  <xsd:schema xmlns:xsd="http://www.w3.org/2001/XMLSchema" xmlns:xs="http://www.w3.org/2001/XMLSchema" xmlns:p="http://schemas.microsoft.com/office/2006/metadata/properties" xmlns:ns2="17845b34-57df-4656-adfb-42dc1511ba7b" xmlns:ns3="5e35d734-3cce-4e5c-b4a4-4961c11420bf" targetNamespace="http://schemas.microsoft.com/office/2006/metadata/properties" ma:root="true" ma:fieldsID="e2df6c1618653a649bc4946d4654a31d" ns2:_="" ns3:_="">
    <xsd:import namespace="17845b34-57df-4656-adfb-42dc1511ba7b"/>
    <xsd:import namespace="5e35d734-3cce-4e5c-b4a4-4961c1142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45b34-57df-4656-adfb-42dc1511ba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Resim Etiketleri" ma:readOnly="false" ma:fieldId="{5cf76f15-5ced-4ddc-b409-7134ff3c332f}" ma:taxonomyMulti="true" ma:sspId="f9495871-0f2e-4612-aeb4-36745185c4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35d734-3cce-4e5c-b4a4-4961c11420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5b24afb-99df-47b3-be8c-0e57cc819a4c}" ma:internalName="TaxCatchAll" ma:showField="CatchAllData" ma:web="5e35d734-3cce-4e5c-b4a4-4961c114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845b34-57df-4656-adfb-42dc1511ba7b">
      <Terms xmlns="http://schemas.microsoft.com/office/infopath/2007/PartnerControls"/>
    </lcf76f155ced4ddcb4097134ff3c332f>
    <TaxCatchAll xmlns="5e35d734-3cce-4e5c-b4a4-4961c11420bf" xsi:nil="true"/>
  </documentManagement>
</p:properties>
</file>

<file path=customXml/item5.xml><?xml version="1.0" encoding="utf-8"?>
<sisl xmlns:xsd="http://www.w3.org/2001/XMLSchema" xmlns:xsi="http://www.w3.org/2001/XMLSchema-instance" xmlns="http://www.boldonjames.com/2008/01/sie/internal/label" sislVersion="0" policy="73ba933b-482f-4af7-a4f3-db891bbef32a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78385862-4AB5-42E7-91BD-C11E0B383C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4B3DE6-1718-4B0E-8F4F-1896EA1BB8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054FA0-22BA-4F0C-9D38-39BFDC245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45b34-57df-4656-adfb-42dc1511ba7b"/>
    <ds:schemaRef ds:uri="5e35d734-3cce-4e5c-b4a4-4961c1142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BDB6DF-6D69-4CF9-A338-829E9EF3B531}">
  <ds:schemaRefs>
    <ds:schemaRef ds:uri="http://schemas.microsoft.com/office/2006/metadata/properties"/>
    <ds:schemaRef ds:uri="http://schemas.microsoft.com/office/infopath/2007/PartnerControls"/>
    <ds:schemaRef ds:uri="17845b34-57df-4656-adfb-42dc1511ba7b"/>
    <ds:schemaRef ds:uri="5e35d734-3cce-4e5c-b4a4-4961c11420bf"/>
  </ds:schemaRefs>
</ds:datastoreItem>
</file>

<file path=customXml/itemProps5.xml><?xml version="1.0" encoding="utf-8"?>
<ds:datastoreItem xmlns:ds="http://schemas.openxmlformats.org/officeDocument/2006/customXml" ds:itemID="{4E873BA0-091F-4B7C-B515-7813D6134FD0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GUBRETAS Toplantı Tutanagı Format v1_Subat2017</Template>
  <TotalTime>301</TotalTime>
  <Pages>4</Pages>
  <Words>657</Words>
  <Characters>3497</Characters>
  <Application>Microsoft Office Word</Application>
  <DocSecurity>0</DocSecurity>
  <Lines>208</Lines>
  <Paragraphs>134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Dış Ticaret Stajyer</dc:creator>
  <cp:lastModifiedBy>Emre Şahin</cp:lastModifiedBy>
  <cp:revision>168</cp:revision>
  <cp:lastPrinted>2022-03-31T05:59:00Z</cp:lastPrinted>
  <dcterms:created xsi:type="dcterms:W3CDTF">2022-12-02T14:16:00Z</dcterms:created>
  <dcterms:modified xsi:type="dcterms:W3CDTF">2025-11-18T13:24:00Z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b32f5059-7453-4eb3-8c4f-ce4f86539858</vt:lpwstr>
  </property>
  <property fmtid="{D5CDD505-2E9C-101B-9397-08002B2CF9AE}" pid="3" name="bjSaver">
    <vt:lpwstr>w7PhU56ul1CSzOBpHbIPIELXFK6a2xAp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policy="73ba933b-482f-4af7-a4f3-db891bbef32a" origin="userSelected" xmlns="http://www.boldonj</vt:lpwstr>
  </property>
  <property fmtid="{D5CDD505-2E9C-101B-9397-08002B2CF9AE}" pid="5" name="bjDocumentLabelXML-0">
    <vt:lpwstr>ames.com/2008/01/sie/internal/label"&gt;&lt;element uid="id_classification_nonbusiness" value="" /&gt;&lt;/sisl&gt;</vt:lpwstr>
  </property>
  <property fmtid="{D5CDD505-2E9C-101B-9397-08002B2CF9AE}" pid="6" name="bjDocumentSecurityLabel">
    <vt:lpwstr>Genel</vt:lpwstr>
  </property>
  <property fmtid="{D5CDD505-2E9C-101B-9397-08002B2CF9AE}" pid="7" name="bjClsUserRVM">
    <vt:lpwstr>[]</vt:lpwstr>
  </property>
  <property fmtid="{D5CDD505-2E9C-101B-9397-08002B2CF9AE}" pid="8" name="ContentTypeId">
    <vt:lpwstr>0x0101001B0E9BA80EA4254F97F4FF3D7490D14F</vt:lpwstr>
  </property>
  <property fmtid="{D5CDD505-2E9C-101B-9397-08002B2CF9AE}" pid="9" name="Order">
    <vt:r8>419200</vt:r8>
  </property>
  <property fmtid="{D5CDD505-2E9C-101B-9397-08002B2CF9AE}" pid="10" name="MediaServiceImageTags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